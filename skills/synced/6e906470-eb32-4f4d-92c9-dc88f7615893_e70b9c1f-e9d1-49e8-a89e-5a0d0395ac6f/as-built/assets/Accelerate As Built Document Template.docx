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16sdtfl w16du wp14">
  <w:body>
    <w:sdt>
      <w:sdtPr>
        <w:id w:val="-1126004803"/>
        <w:docPartObj>
          <w:docPartGallery w:val="Cover Pages"/>
          <w:docPartUnique/>
        </w:docPartObj>
      </w:sdtPr>
      <w:sdtEndPr>
        <w:rPr>
          <w:noProof/>
        </w:rPr>
      </w:sdtEndPr>
      <w:sdtContent>
        <w:p w:rsidR="00BD589B" w:rsidRDefault="00204188" w14:paraId="0AF3185F" w14:textId="77777777"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0A3A6346" wp14:editId="0F601452">
                <wp:simplePos x="0" y="0"/>
                <wp:positionH relativeFrom="column">
                  <wp:posOffset>-243840</wp:posOffset>
                </wp:positionH>
                <wp:positionV relativeFrom="paragraph">
                  <wp:posOffset>335280</wp:posOffset>
                </wp:positionV>
                <wp:extent cx="4724400" cy="1066800"/>
                <wp:effectExtent l="0" t="0" r="0" b="0"/>
                <wp:wrapTight wrapText="bothSides">
                  <wp:wrapPolygon edited="0">
                    <wp:start x="2323" y="4886"/>
                    <wp:lineTo x="1684" y="9257"/>
                    <wp:lineTo x="697" y="17743"/>
                    <wp:lineTo x="755" y="19543"/>
                    <wp:lineTo x="1858" y="19543"/>
                    <wp:lineTo x="2032" y="17743"/>
                    <wp:lineTo x="6155" y="17743"/>
                    <wp:lineTo x="20729" y="14657"/>
                    <wp:lineTo x="20555" y="9514"/>
                    <wp:lineTo x="20787" y="8229"/>
                    <wp:lineTo x="20845" y="6171"/>
                    <wp:lineTo x="20729" y="4886"/>
                    <wp:lineTo x="2323" y="4886"/>
                  </wp:wrapPolygon>
                </wp:wrapTight>
                <wp:docPr id="140039607" name="Graphic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039607" name="Graphic 6"/>
                        <pic:cNvPic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rcRect t="37097" b="4032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24400" cy="1066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711E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E44F0ED" wp14:editId="07AED3D3">
                <wp:simplePos x="0" y="0"/>
                <wp:positionH relativeFrom="column">
                  <wp:posOffset>-914400</wp:posOffset>
                </wp:positionH>
                <wp:positionV relativeFrom="paragraph">
                  <wp:posOffset>-929640</wp:posOffset>
                </wp:positionV>
                <wp:extent cx="8196580" cy="10731500"/>
                <wp:effectExtent l="0" t="0" r="0" b="0"/>
                <wp:wrapNone/>
                <wp:docPr id="1848487721" name="Picture 4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8487721" name="Picture 473"/>
                        <pic:cNvPicPr>
                          <a:picLocks noChangeAspect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685" b="368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6580" cy="10731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  <w:p w:rsidR="00BD589B" w:rsidRDefault="00784DA4" w14:paraId="2AFAA285" w14:textId="11CEA41A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26B092" wp14:editId="2C6B8583">
                    <wp:simplePos x="0" y="0"/>
                    <wp:positionH relativeFrom="column">
                      <wp:posOffset>-257908</wp:posOffset>
                    </wp:positionH>
                    <wp:positionV relativeFrom="paragraph">
                      <wp:posOffset>1433047</wp:posOffset>
                    </wp:positionV>
                    <wp:extent cx="6187440" cy="2051539"/>
                    <wp:effectExtent l="0" t="0" r="0" b="0"/>
                    <wp:wrapNone/>
                    <wp:docPr id="88930551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87440" cy="20515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Pr="00784DA4" w:rsidR="00784DA4" w:rsidP="00784DA4" w:rsidRDefault="00784DA4" w14:paraId="3B7779D5" w14:textId="77777777">
                                <w:pPr>
                                  <w:pStyle w:val="Title"/>
                                  <w:rPr>
                                    <w:rFonts w:ascii="Figtree" w:hAnsi="Figtree"/>
                                    <w:b w:val="0"/>
                                    <w:sz w:val="72"/>
                                    <w:szCs w:val="72"/>
                                  </w:rPr>
                                </w:pPr>
                                <w:r w:rsidRPr="00784DA4">
                                  <w:rPr>
                                    <w:rFonts w:ascii="Figtree" w:hAnsi="Figtree"/>
                                    <w:bCs/>
                                    <w:sz w:val="72"/>
                                    <w:szCs w:val="72"/>
                                  </w:rPr>
                                  <w:fldChar w:fldCharType="begin"/>
                                </w:r>
                                <w:r w:rsidRPr="00784DA4">
                                  <w:rPr>
                                    <w:rFonts w:ascii="Figtree" w:hAnsi="Figtree"/>
                                    <w:bCs/>
                                    <w:sz w:val="72"/>
                                    <w:szCs w:val="72"/>
                                  </w:rPr>
                                  <w:instrText xml:space="preserve"> COMMENTS  "[Company name]"  \* MERGEFORMAT </w:instrText>
                                </w:r>
                                <w:r w:rsidRPr="00784DA4">
                                  <w:rPr>
                                    <w:rFonts w:ascii="Figtree" w:hAnsi="Figtree"/>
                                    <w:bCs/>
                                    <w:sz w:val="72"/>
                                    <w:szCs w:val="72"/>
                                  </w:rPr>
                                  <w:fldChar w:fldCharType="separate"/>
                                </w:r>
                                <w:r w:rsidRPr="00784DA4">
                                  <w:rPr>
                                    <w:rFonts w:ascii="Figtree" w:hAnsi="Figtree"/>
                                    <w:bCs/>
                                    <w:sz w:val="72"/>
                                    <w:szCs w:val="72"/>
                                  </w:rPr>
                                  <w:t>[Organisation name]</w:t>
                                </w:r>
                                <w:r w:rsidRPr="00784DA4">
                                  <w:rPr>
                                    <w:rFonts w:ascii="Figtree" w:hAnsi="Figtree"/>
                                    <w:bCs/>
                                    <w:sz w:val="72"/>
                                    <w:szCs w:val="72"/>
                                  </w:rPr>
                                  <w:fldChar w:fldCharType="end"/>
                                </w:r>
                                <w:r w:rsidRPr="00784DA4">
                                  <w:rPr>
                                    <w:rFonts w:ascii="Figtree" w:hAnsi="Figtree"/>
                                    <w:bCs/>
                                    <w:sz w:val="72"/>
                                    <w:szCs w:val="72"/>
                                  </w:rPr>
                                  <w:br/>
                                </w:r>
                                <w:r w:rsidRPr="00784DA4">
                                  <w:rPr>
                                    <w:rFonts w:ascii="Figtree" w:hAnsi="Figtree"/>
                                    <w:b w:val="0"/>
                                    <w:sz w:val="72"/>
                                    <w:szCs w:val="72"/>
                                  </w:rPr>
                                  <w:t>|</w:t>
                                </w:r>
                                <w:r w:rsidRPr="00784DA4">
                                  <w:rPr>
                                    <w:rFonts w:ascii="Figtree" w:hAnsi="Figtree"/>
                                    <w:b w:val="0"/>
                                    <w:sz w:val="72"/>
                                    <w:szCs w:val="72"/>
                                  </w:rPr>
                                  <w:fldChar w:fldCharType="begin"/>
                                </w:r>
                                <w:r w:rsidRPr="00784DA4">
                                  <w:rPr>
                                    <w:rFonts w:ascii="Figtree" w:hAnsi="Figtree"/>
                                    <w:b w:val="0"/>
                                    <w:sz w:val="72"/>
                                    <w:szCs w:val="72"/>
                                  </w:rPr>
                                  <w:instrText xml:space="preserve"> COMMENTS  "[Solution name]"  \* MERGEFORMAT </w:instrText>
                                </w:r>
                                <w:r w:rsidRPr="00784DA4">
                                  <w:rPr>
                                    <w:rFonts w:ascii="Figtree" w:hAnsi="Figtree"/>
                                    <w:b w:val="0"/>
                                    <w:sz w:val="72"/>
                                    <w:szCs w:val="72"/>
                                  </w:rPr>
                                  <w:fldChar w:fldCharType="separate"/>
                                </w:r>
                                <w:r w:rsidRPr="00784DA4">
                                  <w:rPr>
                                    <w:rFonts w:ascii="Figtree" w:hAnsi="Figtree"/>
                                    <w:b w:val="0"/>
                                    <w:sz w:val="72"/>
                                    <w:szCs w:val="72"/>
                                  </w:rPr>
                                  <w:t>[Solution name]</w:t>
                                </w:r>
                                <w:r w:rsidRPr="00784DA4">
                                  <w:rPr>
                                    <w:rFonts w:ascii="Figtree" w:hAnsi="Figtree"/>
                                    <w:b w:val="0"/>
                                    <w:sz w:val="72"/>
                                    <w:szCs w:val="72"/>
                                  </w:rPr>
                                  <w:fldChar w:fldCharType="end"/>
                                </w:r>
                                <w:r w:rsidRPr="00784DA4">
                                  <w:rPr>
                                    <w:rFonts w:ascii="Figtree" w:hAnsi="Figtree"/>
                                    <w:b w:val="0"/>
                                    <w:sz w:val="72"/>
                                    <w:szCs w:val="72"/>
                                  </w:rPr>
                                  <w:t xml:space="preserve"> |</w:t>
                                </w:r>
                                <w:r w:rsidRPr="00784DA4">
                                  <w:rPr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r w:rsidRPr="00784DA4">
                                  <w:rPr>
                                    <w:rFonts w:ascii="Figtree" w:hAnsi="Figtree"/>
                                    <w:b w:val="0"/>
                                    <w:sz w:val="72"/>
                                    <w:szCs w:val="72"/>
                                  </w:rPr>
                                  <w:t>As-Built Document</w:t>
                                </w:r>
                              </w:p>
                              <w:p w:rsidRPr="00784DA4" w:rsidR="0098116B" w:rsidP="0098116B" w:rsidRDefault="0098116B" w14:paraId="7E5E56D4" w14:textId="2540A144">
                                <w:pPr>
                                  <w:pStyle w:val="Title"/>
                                  <w:rPr>
                                    <w:rFonts w:ascii="Figtree" w:hAnsi="Figtree"/>
                                    <w:b w:val="0"/>
                                    <w:sz w:val="72"/>
                                    <w:szCs w:val="7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0B26B092">
                    <v:stroke joinstyle="miter"/>
                    <v:path gradientshapeok="t" o:connecttype="rect"/>
                  </v:shapetype>
                  <v:shape id="Text Box 4" style="position:absolute;margin-left:-20.3pt;margin-top:112.85pt;width:487.2pt;height:16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">
                    <v:textbox>
                      <w:txbxContent>
                        <w:p w:rsidRPr="00784DA4" w:rsidR="00784DA4" w:rsidP="00784DA4" w:rsidRDefault="00784DA4" w14:paraId="3B7779D5" w14:textId="77777777">
                          <w:pPr>
                            <w:pStyle w:val="Title"/>
                            <w:rPr>
                              <w:rFonts w:ascii="Figtree" w:hAnsi="Figtree"/>
                              <w:b w:val="0"/>
                              <w:sz w:val="72"/>
                              <w:szCs w:val="72"/>
                            </w:rPr>
                          </w:pPr>
                          <w:r w:rsidRPr="00784DA4">
                            <w:rPr>
                              <w:rFonts w:ascii="Figtree" w:hAnsi="Figtree"/>
                              <w:bCs/>
                              <w:sz w:val="72"/>
                              <w:szCs w:val="72"/>
                            </w:rPr>
                            <w:fldChar w:fldCharType="begin"/>
                          </w:r>
                          <w:r w:rsidRPr="00784DA4">
                            <w:rPr>
                              <w:rFonts w:ascii="Figtree" w:hAnsi="Figtree"/>
                              <w:bCs/>
                              <w:sz w:val="72"/>
                              <w:szCs w:val="72"/>
                            </w:rPr>
                            <w:instrText xml:space="preserve"> COMMENTS  "[Company name]"  \* MERGEFORMAT </w:instrText>
                          </w:r>
                          <w:r w:rsidRPr="00784DA4">
                            <w:rPr>
                              <w:rFonts w:ascii="Figtree" w:hAnsi="Figtree"/>
                              <w:bCs/>
                              <w:sz w:val="72"/>
                              <w:szCs w:val="72"/>
                            </w:rPr>
                            <w:fldChar w:fldCharType="separate"/>
                          </w:r>
                          <w:r w:rsidRPr="00784DA4">
                            <w:rPr>
                              <w:rFonts w:ascii="Figtree" w:hAnsi="Figtree"/>
                              <w:bCs/>
                              <w:sz w:val="72"/>
                              <w:szCs w:val="72"/>
                            </w:rPr>
                            <w:t>[Organisation name]</w:t>
                          </w:r>
                          <w:r w:rsidRPr="00784DA4">
                            <w:rPr>
                              <w:rFonts w:ascii="Figtree" w:hAnsi="Figtree"/>
                              <w:bCs/>
                              <w:sz w:val="72"/>
                              <w:szCs w:val="72"/>
                            </w:rPr>
                            <w:fldChar w:fldCharType="end"/>
                          </w:r>
                          <w:r w:rsidRPr="00784DA4">
                            <w:rPr>
                              <w:rFonts w:ascii="Figtree" w:hAnsi="Figtree"/>
                              <w:bCs/>
                              <w:sz w:val="72"/>
                              <w:szCs w:val="72"/>
                            </w:rPr>
                            <w:br/>
                          </w:r>
                          <w:r w:rsidRPr="00784DA4">
                            <w:rPr>
                              <w:rFonts w:ascii="Figtree" w:hAnsi="Figtree"/>
                              <w:b w:val="0"/>
                              <w:sz w:val="72"/>
                              <w:szCs w:val="72"/>
                            </w:rPr>
                            <w:t>|</w:t>
                          </w:r>
                          <w:r w:rsidRPr="00784DA4">
                            <w:rPr>
                              <w:rFonts w:ascii="Figtree" w:hAnsi="Figtree"/>
                              <w:b w:val="0"/>
                              <w:sz w:val="72"/>
                              <w:szCs w:val="72"/>
                            </w:rPr>
                            <w:fldChar w:fldCharType="begin"/>
                          </w:r>
                          <w:r w:rsidRPr="00784DA4">
                            <w:rPr>
                              <w:rFonts w:ascii="Figtree" w:hAnsi="Figtree"/>
                              <w:b w:val="0"/>
                              <w:sz w:val="72"/>
                              <w:szCs w:val="72"/>
                            </w:rPr>
                            <w:instrText xml:space="preserve"> COMMENTS  "[Solution name]"  \* MERGEFORMAT </w:instrText>
                          </w:r>
                          <w:r w:rsidRPr="00784DA4">
                            <w:rPr>
                              <w:rFonts w:ascii="Figtree" w:hAnsi="Figtree"/>
                              <w:b w:val="0"/>
                              <w:sz w:val="72"/>
                              <w:szCs w:val="72"/>
                            </w:rPr>
                            <w:fldChar w:fldCharType="separate"/>
                          </w:r>
                          <w:r w:rsidRPr="00784DA4">
                            <w:rPr>
                              <w:rFonts w:ascii="Figtree" w:hAnsi="Figtree"/>
                              <w:b w:val="0"/>
                              <w:sz w:val="72"/>
                              <w:szCs w:val="72"/>
                            </w:rPr>
                            <w:t>[Solution name]</w:t>
                          </w:r>
                          <w:r w:rsidRPr="00784DA4">
                            <w:rPr>
                              <w:rFonts w:ascii="Figtree" w:hAnsi="Figtree"/>
                              <w:b w:val="0"/>
                              <w:sz w:val="72"/>
                              <w:szCs w:val="72"/>
                            </w:rPr>
                            <w:fldChar w:fldCharType="end"/>
                          </w:r>
                          <w:r w:rsidRPr="00784DA4">
                            <w:rPr>
                              <w:rFonts w:ascii="Figtree" w:hAnsi="Figtree"/>
                              <w:b w:val="0"/>
                              <w:sz w:val="72"/>
                              <w:szCs w:val="72"/>
                            </w:rPr>
                            <w:t xml:space="preserve"> |</w:t>
                          </w:r>
                          <w:r w:rsidRPr="00784DA4">
                            <w:rPr>
                              <w:sz w:val="72"/>
                              <w:szCs w:val="72"/>
                            </w:rPr>
                            <w:t xml:space="preserve"> </w:t>
                          </w:r>
                          <w:r w:rsidRPr="00784DA4">
                            <w:rPr>
                              <w:rFonts w:ascii="Figtree" w:hAnsi="Figtree"/>
                              <w:b w:val="0"/>
                              <w:sz w:val="72"/>
                              <w:szCs w:val="72"/>
                            </w:rPr>
                            <w:t>As-Built Document</w:t>
                          </w:r>
                        </w:p>
                        <w:p w:rsidRPr="00784DA4" w:rsidR="0098116B" w:rsidP="0098116B" w:rsidRDefault="0098116B" w14:paraId="7E5E56D4" w14:textId="2540A144">
                          <w:pPr>
                            <w:pStyle w:val="Title"/>
                            <w:rPr>
                              <w:rFonts w:ascii="Figtree" w:hAnsi="Figtree"/>
                              <w:b w:val="0"/>
                              <w:sz w:val="72"/>
                              <w:szCs w:val="7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2041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6ECA5BBF" wp14:editId="1032FA74">
                    <wp:simplePos x="0" y="0"/>
                    <wp:positionH relativeFrom="column">
                      <wp:posOffset>365760</wp:posOffset>
                    </wp:positionH>
                    <wp:positionV relativeFrom="paragraph">
                      <wp:posOffset>4224655</wp:posOffset>
                    </wp:positionV>
                    <wp:extent cx="3657600" cy="792480"/>
                    <wp:effectExtent l="0" t="0" r="0" b="0"/>
                    <wp:wrapNone/>
                    <wp:docPr id="2051603320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7924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Pr="006115FE" w:rsidR="00206F5F" w:rsidP="0098116B" w:rsidRDefault="00206F5F" w14:paraId="4E06B5FE" w14:textId="77777777">
                                <w:pP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6115FE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Author Name</w:t>
                                </w:r>
                              </w:p>
                              <w:p w:rsidRPr="006115FE" w:rsidR="00206F5F" w:rsidP="0098116B" w:rsidRDefault="00206F5F" w14:paraId="7280A27E" w14:textId="77777777">
                                <w:pP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6115FE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Date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_x0000_s1027" style="position:absolute;margin-left:28.8pt;margin-top:332.65pt;width:4in;height:6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ny0XGg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" w14:anchorId="6ECA5BBF">
                    <v:textbox>
                      <w:txbxContent>
                        <w:p w:rsidRPr="006115FE" w:rsidR="00206F5F" w:rsidP="0098116B" w:rsidRDefault="00206F5F" w14:paraId="4E06B5FE" w14:textId="77777777">
                          <w:pPr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6115FE"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  <w:t>Author Name</w:t>
                          </w:r>
                        </w:p>
                        <w:p w:rsidRPr="006115FE" w:rsidR="00206F5F" w:rsidP="0098116B" w:rsidRDefault="00206F5F" w14:paraId="7280A27E" w14:textId="77777777">
                          <w:pPr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6115FE"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  <w:t>Date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D589B">
            <w:rPr>
              <w:noProof/>
            </w:rPr>
            <w:br w:type="page"/>
          </w:r>
        </w:p>
      </w:sdtContent>
    </w:sdt>
    <w:p w:rsidR="00B206B9" w:rsidP="0097661F" w:rsidRDefault="00784DA4" w14:paraId="7307DED0" w14:textId="424A500D">
      <w:pPr>
        <w:pStyle w:val="TOCHeading"/>
      </w:pPr>
      <w:r>
        <w:lastRenderedPageBreak/>
        <w:t>Table of Contents</w:t>
      </w:r>
    </w:p>
    <w:p w:rsidR="00784DA4" w:rsidRDefault="00B206B9" w14:paraId="0402F587" w14:textId="10E2C464">
      <w:pPr>
        <w:pStyle w:val="TOC1"/>
        <w:tabs>
          <w:tab w:val="left" w:pos="480"/>
          <w:tab w:val="right" w:leader="dot" w:pos="9016"/>
        </w:tabs>
        <w:rPr>
          <w:rFonts w:asciiTheme="minorHAnsi" w:hAnsiTheme="minorHAnsi" w:eastAsiaTheme="minorEastAsia"/>
          <w:noProof/>
          <w:color w:val="auto"/>
          <w:sz w:val="24"/>
          <w:lang w:eastAsia="en-GB"/>
        </w:rPr>
      </w:pPr>
      <w:r>
        <w:rPr>
          <w:rFonts w:ascii="Montserrat Alternates Medium" w:hAnsi="Montserrat Alternates Medium"/>
        </w:rPr>
        <w:fldChar w:fldCharType="begin"/>
      </w:r>
      <w:r>
        <w:instrText xml:space="preserve"> TOC \o "1-3" \h \z \u </w:instrText>
      </w:r>
      <w:r>
        <w:rPr>
          <w:rFonts w:ascii="Montserrat Alternates Medium" w:hAnsi="Montserrat Alternates Medium"/>
        </w:rPr>
        <w:fldChar w:fldCharType="separate"/>
      </w:r>
      <w:hyperlink w:history="1" w:anchor="_Toc227072935">
        <w:r w:rsidRPr="00AC79C6" w:rsidR="00784DA4">
          <w:rPr>
            <w:rStyle w:val="Hyperlink"/>
            <w:noProof/>
          </w:rPr>
          <w:t>1</w:t>
        </w:r>
        <w:r w:rsidR="00784DA4">
          <w:rPr>
            <w:rFonts w:asciiTheme="minorHAnsi" w:hAnsiTheme="minorHAnsi" w:eastAsiaTheme="minorEastAsia"/>
            <w:noProof/>
            <w:color w:val="auto"/>
            <w:sz w:val="24"/>
            <w:lang w:eastAsia="en-GB"/>
          </w:rPr>
          <w:tab/>
        </w:r>
        <w:r w:rsidRPr="00AC79C6" w:rsidR="00784DA4">
          <w:rPr>
            <w:rStyle w:val="Hyperlink"/>
            <w:noProof/>
          </w:rPr>
          <w:t>Document Control</w:t>
        </w:r>
        <w:r w:rsidR="00784DA4">
          <w:rPr>
            <w:noProof/>
            <w:webHidden/>
          </w:rPr>
          <w:tab/>
        </w:r>
        <w:r w:rsidR="00784DA4">
          <w:rPr>
            <w:noProof/>
            <w:webHidden/>
          </w:rPr>
          <w:fldChar w:fldCharType="begin"/>
        </w:r>
        <w:r w:rsidR="00784DA4">
          <w:rPr>
            <w:noProof/>
            <w:webHidden/>
          </w:rPr>
          <w:instrText xml:space="preserve"> PAGEREF _Toc227072935 \h </w:instrText>
        </w:r>
        <w:r w:rsidR="00784DA4">
          <w:rPr>
            <w:noProof/>
            <w:webHidden/>
          </w:rPr>
        </w:r>
        <w:r w:rsidR="00784DA4">
          <w:rPr>
            <w:noProof/>
            <w:webHidden/>
          </w:rPr>
          <w:fldChar w:fldCharType="separate"/>
        </w:r>
        <w:r w:rsidR="00784DA4">
          <w:rPr>
            <w:noProof/>
            <w:webHidden/>
          </w:rPr>
          <w:t>3</w:t>
        </w:r>
        <w:r w:rsidR="00784DA4">
          <w:rPr>
            <w:noProof/>
            <w:webHidden/>
          </w:rPr>
          <w:fldChar w:fldCharType="end"/>
        </w:r>
      </w:hyperlink>
    </w:p>
    <w:p w:rsidR="00784DA4" w:rsidRDefault="00784DA4" w14:paraId="0091F9DD" w14:textId="78840C8C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36">
        <w:r w:rsidRPr="00AC79C6">
          <w:rPr>
            <w:rStyle w:val="Hyperlink"/>
            <w:noProof/>
          </w:rPr>
          <w:t>1.1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Contact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7B2B4123" w14:textId="133866B8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37">
        <w:r w:rsidRPr="00AC79C6">
          <w:rPr>
            <w:rStyle w:val="Hyperlink"/>
            <w:noProof/>
          </w:rPr>
          <w:t>1.2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Version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456EE236" w14:textId="48F0D13C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38">
        <w:r w:rsidRPr="00AC79C6">
          <w:rPr>
            <w:rStyle w:val="Hyperlink"/>
            <w:noProof/>
          </w:rPr>
          <w:t>1.3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Distribution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49E918A5" w14:textId="2F5C6782">
      <w:pPr>
        <w:pStyle w:val="TOC1"/>
        <w:tabs>
          <w:tab w:val="left" w:pos="480"/>
          <w:tab w:val="right" w:leader="dot" w:pos="9016"/>
        </w:tabs>
        <w:rPr>
          <w:rFonts w:asciiTheme="minorHAnsi" w:hAnsiTheme="minorHAnsi" w:eastAsiaTheme="minorEastAsia"/>
          <w:noProof/>
          <w:color w:val="auto"/>
          <w:sz w:val="24"/>
          <w:lang w:eastAsia="en-GB"/>
        </w:rPr>
      </w:pPr>
      <w:hyperlink w:history="1" w:anchor="_Toc227072939">
        <w:r w:rsidRPr="00AC79C6">
          <w:rPr>
            <w:rStyle w:val="Hyperlink"/>
            <w:noProof/>
          </w:rPr>
          <w:t>2</w:t>
        </w:r>
        <w:r>
          <w:rPr>
            <w:rFonts w:asciiTheme="minorHAnsi" w:hAnsiTheme="minorHAnsi" w:eastAsiaTheme="minorEastAsia"/>
            <w:noProof/>
            <w:color w:val="auto"/>
            <w:sz w:val="24"/>
            <w:lang w:eastAsia="en-GB"/>
          </w:rPr>
          <w:tab/>
        </w:r>
        <w:r w:rsidRPr="00AC79C6">
          <w:rPr>
            <w:rStyle w:val="Hyperlink"/>
            <w:noProof/>
          </w:rPr>
          <w:t>Abbreviations &amp;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0E63426B" w14:textId="0057FCA2">
      <w:pPr>
        <w:pStyle w:val="TOC1"/>
        <w:tabs>
          <w:tab w:val="left" w:pos="480"/>
          <w:tab w:val="right" w:leader="dot" w:pos="9016"/>
        </w:tabs>
        <w:rPr>
          <w:rFonts w:asciiTheme="minorHAnsi" w:hAnsiTheme="minorHAnsi" w:eastAsiaTheme="minorEastAsia"/>
          <w:noProof/>
          <w:color w:val="auto"/>
          <w:sz w:val="24"/>
          <w:lang w:eastAsia="en-GB"/>
        </w:rPr>
      </w:pPr>
      <w:hyperlink w:history="1" w:anchor="_Toc227072940">
        <w:r w:rsidRPr="00AC79C6">
          <w:rPr>
            <w:rStyle w:val="Hyperlink"/>
            <w:noProof/>
          </w:rPr>
          <w:t>3</w:t>
        </w:r>
        <w:r>
          <w:rPr>
            <w:rFonts w:asciiTheme="minorHAnsi" w:hAnsiTheme="minorHAnsi" w:eastAsiaTheme="minorEastAsia"/>
            <w:noProof/>
            <w:color w:val="auto"/>
            <w:sz w:val="24"/>
            <w:lang w:eastAsia="en-GB"/>
          </w:rPr>
          <w:tab/>
        </w:r>
        <w:r w:rsidRPr="00AC79C6">
          <w:rPr>
            <w:rStyle w:val="Hyperlink"/>
            <w:noProof/>
          </w:rPr>
          <w:t>System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10F7B97F" w14:textId="3035B3AD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41">
        <w:r w:rsidRPr="00AC79C6">
          <w:rPr>
            <w:rStyle w:val="Hyperlink"/>
            <w:noProof/>
          </w:rPr>
          <w:t>3.1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Development Accounts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0A940093" w14:textId="451CF42E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42">
        <w:r w:rsidRPr="00AC79C6">
          <w:rPr>
            <w:rStyle w:val="Hyperlink"/>
            <w:noProof/>
          </w:rPr>
          <w:t>3.2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Environments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6AE6CD29" w14:textId="0F059109">
      <w:pPr>
        <w:pStyle w:val="TOC3"/>
        <w:tabs>
          <w:tab w:val="left" w:pos="1200"/>
          <w:tab w:val="right" w:leader="dot" w:pos="9016"/>
        </w:tabs>
        <w:rPr>
          <w:rFonts w:asciiTheme="minorHAnsi" w:hAnsiTheme="minorHAnsi" w:eastAsiaTheme="minorEastAsia"/>
          <w:noProof/>
          <w:color w:val="auto"/>
          <w:sz w:val="24"/>
          <w:lang w:eastAsia="en-GB"/>
        </w:rPr>
      </w:pPr>
      <w:hyperlink w:history="1" w:anchor="_Toc227072943">
        <w:r w:rsidRPr="00AC79C6">
          <w:rPr>
            <w:rStyle w:val="Hyperlink"/>
            <w:noProof/>
          </w:rPr>
          <w:t>3.2.1</w:t>
        </w:r>
        <w:r>
          <w:rPr>
            <w:rFonts w:asciiTheme="minorHAnsi" w:hAnsiTheme="minorHAnsi" w:eastAsiaTheme="minorEastAsia"/>
            <w:noProof/>
            <w:color w:val="auto"/>
            <w:sz w:val="24"/>
            <w:lang w:eastAsia="en-GB"/>
          </w:rPr>
          <w:tab/>
        </w:r>
        <w:r w:rsidRPr="00AC79C6">
          <w:rPr>
            <w:rStyle w:val="Hyperlink"/>
            <w:noProof/>
          </w:rPr>
          <w:t>Environment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33597BDB" w14:textId="1DEA60DF">
      <w:pPr>
        <w:pStyle w:val="TOC1"/>
        <w:tabs>
          <w:tab w:val="left" w:pos="480"/>
          <w:tab w:val="right" w:leader="dot" w:pos="9016"/>
        </w:tabs>
        <w:rPr>
          <w:rFonts w:asciiTheme="minorHAnsi" w:hAnsiTheme="minorHAnsi" w:eastAsiaTheme="minorEastAsia"/>
          <w:noProof/>
          <w:color w:val="auto"/>
          <w:sz w:val="24"/>
          <w:lang w:eastAsia="en-GB"/>
        </w:rPr>
      </w:pPr>
      <w:hyperlink w:history="1" w:anchor="_Toc227072944">
        <w:r w:rsidRPr="00AC79C6">
          <w:rPr>
            <w:rStyle w:val="Hyperlink"/>
            <w:noProof/>
          </w:rPr>
          <w:t>4</w:t>
        </w:r>
        <w:r>
          <w:rPr>
            <w:rFonts w:asciiTheme="minorHAnsi" w:hAnsiTheme="minorHAnsi" w:eastAsiaTheme="minorEastAsia"/>
            <w:noProof/>
            <w:color w:val="auto"/>
            <w:sz w:val="24"/>
            <w:lang w:eastAsia="en-GB"/>
          </w:rPr>
          <w:tab/>
        </w:r>
        <w:r w:rsidRPr="00AC79C6">
          <w:rPr>
            <w:rStyle w:val="Hyperlink"/>
            <w:noProof/>
          </w:rPr>
          <w:t>System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0AF151DC" w14:textId="7B255CF7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45">
        <w:r w:rsidRPr="00AC79C6">
          <w:rPr>
            <w:rStyle w:val="Hyperlink"/>
            <w:noProof/>
          </w:rPr>
          <w:t>4.1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Development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66DE1B78" w14:textId="4FDE6EB7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46">
        <w:r w:rsidRPr="00AC79C6">
          <w:rPr>
            <w:rStyle w:val="Hyperlink"/>
            <w:noProof/>
          </w:rPr>
          <w:t>4.2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UAT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71D0AD6C" w14:textId="719A0BBA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47">
        <w:r w:rsidRPr="00AC79C6">
          <w:rPr>
            <w:rStyle w:val="Hyperlink"/>
            <w:noProof/>
          </w:rPr>
          <w:t>4.3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Production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6D99F879" w14:textId="28802283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48">
        <w:r w:rsidRPr="00AC79C6">
          <w:rPr>
            <w:rStyle w:val="Hyperlink"/>
            <w:noProof/>
          </w:rPr>
          <w:t>4.4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Key workflows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46DE3DE8" w14:textId="09EF6503">
      <w:pPr>
        <w:pStyle w:val="TOC1"/>
        <w:tabs>
          <w:tab w:val="left" w:pos="480"/>
          <w:tab w:val="right" w:leader="dot" w:pos="9016"/>
        </w:tabs>
        <w:rPr>
          <w:rFonts w:asciiTheme="minorHAnsi" w:hAnsiTheme="minorHAnsi" w:eastAsiaTheme="minorEastAsia"/>
          <w:noProof/>
          <w:color w:val="auto"/>
          <w:sz w:val="24"/>
          <w:lang w:eastAsia="en-GB"/>
        </w:rPr>
      </w:pPr>
      <w:hyperlink w:history="1" w:anchor="_Toc227072949">
        <w:r w:rsidRPr="00AC79C6">
          <w:rPr>
            <w:rStyle w:val="Hyperlink"/>
            <w:noProof/>
          </w:rPr>
          <w:t>5</w:t>
        </w:r>
        <w:r>
          <w:rPr>
            <w:rFonts w:asciiTheme="minorHAnsi" w:hAnsiTheme="minorHAnsi" w:eastAsiaTheme="minorEastAsia"/>
            <w:noProof/>
            <w:color w:val="auto"/>
            <w:sz w:val="24"/>
            <w:lang w:eastAsia="en-GB"/>
          </w:rPr>
          <w:tab/>
        </w:r>
        <w:r w:rsidRPr="00AC79C6">
          <w:rPr>
            <w:rStyle w:val="Hyperlink"/>
            <w:noProof/>
          </w:rPr>
          <w:t>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56F9C22D" w14:textId="459F23AC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50">
        <w:r w:rsidRPr="00AC79C6">
          <w:rPr>
            <w:rStyle w:val="Hyperlink"/>
            <w:noProof/>
          </w:rPr>
          <w:t>5.1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Security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469B0A78" w14:textId="74DF1D06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51">
        <w:r w:rsidRPr="00AC79C6">
          <w:rPr>
            <w:rStyle w:val="Hyperlink"/>
            <w:noProof/>
          </w:rPr>
          <w:t>5.2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Security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44ED7A6E" w14:textId="1C5EC5BC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52">
        <w:r w:rsidRPr="00AC79C6">
          <w:rPr>
            <w:rStyle w:val="Hyperlink"/>
            <w:noProof/>
          </w:rPr>
          <w:t>5.3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User management &amp; provisioning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657EA9D2" w14:textId="45C8AD24">
      <w:pPr>
        <w:pStyle w:val="TOC1"/>
        <w:tabs>
          <w:tab w:val="left" w:pos="480"/>
          <w:tab w:val="right" w:leader="dot" w:pos="9016"/>
        </w:tabs>
        <w:rPr>
          <w:rFonts w:asciiTheme="minorHAnsi" w:hAnsiTheme="minorHAnsi" w:eastAsiaTheme="minorEastAsia"/>
          <w:noProof/>
          <w:color w:val="auto"/>
          <w:sz w:val="24"/>
          <w:lang w:eastAsia="en-GB"/>
        </w:rPr>
      </w:pPr>
      <w:hyperlink w:history="1" w:anchor="_Toc227072953">
        <w:r w:rsidRPr="00AC79C6">
          <w:rPr>
            <w:rStyle w:val="Hyperlink"/>
            <w:noProof/>
          </w:rPr>
          <w:t>6</w:t>
        </w:r>
        <w:r>
          <w:rPr>
            <w:rFonts w:asciiTheme="minorHAnsi" w:hAnsiTheme="minorHAnsi" w:eastAsiaTheme="minorEastAsia"/>
            <w:noProof/>
            <w:color w:val="auto"/>
            <w:sz w:val="24"/>
            <w:lang w:eastAsia="en-GB"/>
          </w:rPr>
          <w:tab/>
        </w:r>
        <w:r w:rsidRPr="00AC79C6">
          <w:rPr>
            <w:rStyle w:val="Hyperlink"/>
            <w:noProof/>
          </w:rPr>
          <w:t>RACI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4745D1A7" w14:textId="2B75A23C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54">
        <w:r w:rsidRPr="00AC79C6">
          <w:rPr>
            <w:rStyle w:val="Hyperlink"/>
            <w:noProof/>
          </w:rPr>
          <w:t>6.1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RACI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5C88D0E1" w14:textId="02FDAE08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55">
        <w:r w:rsidRPr="00AC79C6">
          <w:rPr>
            <w:rStyle w:val="Hyperlink"/>
            <w:noProof/>
          </w:rPr>
          <w:t>6.2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RACI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07C22015" w14:textId="75EF5641">
      <w:pPr>
        <w:pStyle w:val="TOC1"/>
        <w:tabs>
          <w:tab w:val="left" w:pos="480"/>
          <w:tab w:val="right" w:leader="dot" w:pos="9016"/>
        </w:tabs>
        <w:rPr>
          <w:rFonts w:asciiTheme="minorHAnsi" w:hAnsiTheme="minorHAnsi" w:eastAsiaTheme="minorEastAsia"/>
          <w:noProof/>
          <w:color w:val="auto"/>
          <w:sz w:val="24"/>
          <w:lang w:eastAsia="en-GB"/>
        </w:rPr>
      </w:pPr>
      <w:hyperlink w:history="1" w:anchor="_Toc227072956">
        <w:r w:rsidRPr="00AC79C6">
          <w:rPr>
            <w:rStyle w:val="Hyperlink"/>
            <w:noProof/>
          </w:rPr>
          <w:t>7</w:t>
        </w:r>
        <w:r>
          <w:rPr>
            <w:rFonts w:asciiTheme="minorHAnsi" w:hAnsiTheme="minorHAnsi" w:eastAsiaTheme="minorEastAsia"/>
            <w:noProof/>
            <w:color w:val="auto"/>
            <w:sz w:val="24"/>
            <w:lang w:eastAsia="en-GB"/>
          </w:rPr>
          <w:tab/>
        </w:r>
        <w:r w:rsidRPr="00AC79C6">
          <w:rPr>
            <w:rStyle w:val="Hyperlink"/>
            <w:noProof/>
          </w:rPr>
          <w:t>Other 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3D557F06" w14:textId="44D495E7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57">
        <w:r w:rsidRPr="00AC79C6">
          <w:rPr>
            <w:rStyle w:val="Hyperlink"/>
            <w:noProof/>
          </w:rPr>
          <w:t>7.1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Backup &amp; 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13F6E844" w14:textId="30CDC733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58">
        <w:r w:rsidRPr="00AC79C6">
          <w:rPr>
            <w:rStyle w:val="Hyperlink"/>
            <w:noProof/>
          </w:rPr>
          <w:t>7.2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Support &amp; Escalation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02393F71" w14:textId="305B883D">
      <w:pPr>
        <w:pStyle w:val="TOC2"/>
        <w:tabs>
          <w:tab w:val="left" w:pos="960"/>
          <w:tab w:val="right" w:leader="dot" w:pos="9016"/>
        </w:tabs>
        <w:rPr>
          <w:rFonts w:asciiTheme="minorHAnsi" w:hAnsiTheme="minorHAnsi" w:eastAsiaTheme="minorEastAsia"/>
          <w:noProof/>
          <w:color w:val="auto"/>
          <w:lang w:eastAsia="en-GB"/>
        </w:rPr>
      </w:pPr>
      <w:hyperlink w:history="1" w:anchor="_Toc227072959">
        <w:r w:rsidRPr="00AC79C6">
          <w:rPr>
            <w:rStyle w:val="Hyperlink"/>
            <w:noProof/>
          </w:rPr>
          <w:t>7.3</w:t>
        </w:r>
        <w:r>
          <w:rPr>
            <w:rFonts w:asciiTheme="minorHAnsi" w:hAnsiTheme="minorHAnsi" w:eastAsiaTheme="minorEastAsia"/>
            <w:noProof/>
            <w:color w:val="auto"/>
            <w:lang w:eastAsia="en-GB"/>
          </w:rPr>
          <w:tab/>
        </w:r>
        <w:r w:rsidRPr="00AC79C6">
          <w:rPr>
            <w:rStyle w:val="Hyperlink"/>
            <w:noProof/>
          </w:rPr>
          <w:t>Customising the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84DA4" w:rsidRDefault="00784DA4" w14:paraId="69437125" w14:textId="37A52F73">
      <w:pPr>
        <w:pStyle w:val="TOC1"/>
        <w:tabs>
          <w:tab w:val="left" w:pos="480"/>
          <w:tab w:val="right" w:leader="dot" w:pos="9016"/>
        </w:tabs>
        <w:rPr>
          <w:rFonts w:asciiTheme="minorHAnsi" w:hAnsiTheme="minorHAnsi" w:eastAsiaTheme="minorEastAsia"/>
          <w:noProof/>
          <w:color w:val="auto"/>
          <w:sz w:val="24"/>
          <w:lang w:eastAsia="en-GB"/>
        </w:rPr>
      </w:pPr>
      <w:hyperlink w:history="1" w:anchor="_Toc227072960">
        <w:r w:rsidRPr="00AC79C6">
          <w:rPr>
            <w:rStyle w:val="Hyperlink"/>
            <w:noProof/>
          </w:rPr>
          <w:t>8</w:t>
        </w:r>
        <w:r>
          <w:rPr>
            <w:rFonts w:asciiTheme="minorHAnsi" w:hAnsiTheme="minorHAnsi" w:eastAsiaTheme="minorEastAsia"/>
            <w:noProof/>
            <w:color w:val="auto"/>
            <w:sz w:val="24"/>
            <w:lang w:eastAsia="en-GB"/>
          </w:rPr>
          <w:tab/>
        </w:r>
        <w:r w:rsidRPr="00AC79C6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_Toc227072960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206B9" w:rsidP="00B206B9" w:rsidRDefault="00B206B9" w14:paraId="01DA783D" w14:textId="5B5880E4">
      <w:r>
        <w:fldChar w:fldCharType="end"/>
      </w:r>
    </w:p>
    <w:p w:rsidRPr="00784DA4" w:rsidR="00784DA4" w:rsidP="00784DA4" w:rsidRDefault="00784DA4" w14:paraId="261507AC" w14:textId="77777777">
      <w:pPr>
        <w:pStyle w:val="Heading1"/>
      </w:pPr>
      <w:bookmarkStart w:name="_Toc176791254" w:id="0"/>
      <w:bookmarkStart w:name="_Toc227072935" w:id="1"/>
      <w:r w:rsidRPr="00784DA4">
        <w:lastRenderedPageBreak/>
        <w:t>Document Control</w:t>
      </w:r>
      <w:bookmarkEnd w:id="0"/>
      <w:bookmarkEnd w:id="1"/>
    </w:p>
    <w:p w:rsidR="00784DA4" w:rsidP="00B206B9" w:rsidRDefault="00784DA4" w14:paraId="387311AC" w14:textId="7DC84990">
      <w:pPr>
        <w:pStyle w:val="Heading2"/>
      </w:pPr>
      <w:bookmarkStart w:name="_Toc227072936" w:id="2"/>
      <w:r w:rsidRPr="00784DA4">
        <w:t>Contact Details</w:t>
      </w:r>
      <w:bookmarkEnd w:id="2"/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84DA4" w:rsidTr="001E4903" w14:paraId="4C2BAB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784DA4" w:rsidP="00784DA4" w:rsidRDefault="00784DA4" w14:paraId="35437ED9" w14:textId="41CF05C4">
            <w:r>
              <w:t>Name</w:t>
            </w:r>
          </w:p>
        </w:tc>
        <w:tc>
          <w:tcPr>
            <w:tcW w:w="2254" w:type="dxa"/>
          </w:tcPr>
          <w:p w:rsidR="00784DA4" w:rsidP="00784DA4" w:rsidRDefault="00784DA4" w14:paraId="796617A2" w14:textId="7D5E9F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2254" w:type="dxa"/>
          </w:tcPr>
          <w:p w:rsidR="00784DA4" w:rsidP="00784DA4" w:rsidRDefault="00784DA4" w14:paraId="5CA599A9" w14:textId="252B9E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Phone</w:t>
            </w:r>
          </w:p>
        </w:tc>
        <w:tc>
          <w:tcPr>
            <w:tcW w:w="2254" w:type="dxa"/>
          </w:tcPr>
          <w:p w:rsidR="00784DA4" w:rsidP="00784DA4" w:rsidRDefault="00784DA4" w14:paraId="5804D351" w14:textId="392F63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</w:tr>
      <w:tr w:rsidR="001E4903" w:rsidTr="001E4903" w14:paraId="79C1E3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1E4903" w:rsidP="00B206B9" w:rsidRDefault="001E4903" w14:paraId="4271A90E" w14:textId="77777777">
            <w:r>
              <w:t>Text</w:t>
            </w:r>
          </w:p>
        </w:tc>
        <w:tc>
          <w:tcPr>
            <w:tcW w:w="2254" w:type="dxa"/>
          </w:tcPr>
          <w:p w:rsidR="001E4903" w:rsidP="00B206B9" w:rsidRDefault="001E4903" w14:paraId="1D6F550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254" w:type="dxa"/>
          </w:tcPr>
          <w:p w:rsidR="001E4903" w:rsidP="00B206B9" w:rsidRDefault="001E4903" w14:paraId="531CD5D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254" w:type="dxa"/>
          </w:tcPr>
          <w:p w:rsidR="001E4903" w:rsidP="00B206B9" w:rsidRDefault="001E4903" w14:paraId="14436D3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</w:tr>
    </w:tbl>
    <w:p w:rsidR="001E4903" w:rsidP="00B206B9" w:rsidRDefault="001E4903" w14:paraId="018C26DC" w14:textId="77777777"/>
    <w:p w:rsidR="00784DA4" w:rsidP="00784DA4" w:rsidRDefault="00784DA4" w14:paraId="606E348A" w14:textId="77777777">
      <w:pPr>
        <w:pStyle w:val="Heading2"/>
        <w:rPr>
          <w:rFonts w:hint="eastAsia"/>
        </w:rPr>
      </w:pPr>
      <w:bookmarkStart w:name="_Toc227072937" w:id="3"/>
      <w:r>
        <w:t>Version Control</w:t>
      </w:r>
      <w:bookmarkEnd w:id="3"/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84DA4" w:rsidTr="004729B9" w14:paraId="00E074A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784DA4" w:rsidP="004729B9" w:rsidRDefault="00784DA4" w14:paraId="56B5C23C" w14:textId="77777777">
            <w:r>
              <w:t>Name</w:t>
            </w:r>
          </w:p>
        </w:tc>
        <w:tc>
          <w:tcPr>
            <w:tcW w:w="2254" w:type="dxa"/>
          </w:tcPr>
          <w:p w:rsidR="00784DA4" w:rsidP="004729B9" w:rsidRDefault="00784DA4" w14:paraId="15E9491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2254" w:type="dxa"/>
          </w:tcPr>
          <w:p w:rsidR="00784DA4" w:rsidP="004729B9" w:rsidRDefault="00784DA4" w14:paraId="31A5FAA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Phone</w:t>
            </w:r>
          </w:p>
        </w:tc>
        <w:tc>
          <w:tcPr>
            <w:tcW w:w="2254" w:type="dxa"/>
          </w:tcPr>
          <w:p w:rsidR="00784DA4" w:rsidP="004729B9" w:rsidRDefault="00784DA4" w14:paraId="478CD55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</w:tr>
      <w:tr w:rsidR="00784DA4" w:rsidTr="004729B9" w14:paraId="400A98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784DA4" w:rsidP="004729B9" w:rsidRDefault="00784DA4" w14:paraId="3DE8A1B5" w14:textId="77777777"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209071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6061EB0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2781F7C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</w:tr>
    </w:tbl>
    <w:p w:rsidR="00784DA4" w:rsidP="00784DA4" w:rsidRDefault="00784DA4" w14:paraId="2FF1701C" w14:textId="77777777"/>
    <w:p w:rsidR="00784DA4" w:rsidP="00784DA4" w:rsidRDefault="00784DA4" w14:paraId="4A02053B" w14:textId="77777777">
      <w:pPr>
        <w:pStyle w:val="Heading2"/>
        <w:rPr>
          <w:rFonts w:hint="eastAsia"/>
        </w:rPr>
      </w:pPr>
      <w:bookmarkStart w:name="_Toc227072938" w:id="4"/>
      <w:r>
        <w:t>Distribution List</w:t>
      </w:r>
      <w:bookmarkEnd w:id="4"/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84DA4" w:rsidTr="004729B9" w14:paraId="56308D4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784DA4" w:rsidP="00784DA4" w:rsidRDefault="00784DA4" w14:paraId="45E7EC50" w14:textId="62C5ADE3">
            <w:r>
              <w:t>Recipient</w:t>
            </w:r>
          </w:p>
        </w:tc>
        <w:tc>
          <w:tcPr>
            <w:tcW w:w="2254" w:type="dxa"/>
          </w:tcPr>
          <w:p w:rsidR="00784DA4" w:rsidP="00784DA4" w:rsidRDefault="00784DA4" w14:paraId="6D619CF1" w14:textId="0539CC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Organisation</w:t>
            </w:r>
          </w:p>
        </w:tc>
        <w:tc>
          <w:tcPr>
            <w:tcW w:w="2254" w:type="dxa"/>
          </w:tcPr>
          <w:p w:rsidR="00784DA4" w:rsidP="00784DA4" w:rsidRDefault="00784DA4" w14:paraId="54CEA842" w14:textId="02218C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Position</w:t>
            </w:r>
          </w:p>
        </w:tc>
        <w:tc>
          <w:tcPr>
            <w:tcW w:w="2254" w:type="dxa"/>
          </w:tcPr>
          <w:p w:rsidR="00784DA4" w:rsidP="00784DA4" w:rsidRDefault="00784DA4" w14:paraId="1719DC99" w14:textId="53153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 Address</w:t>
            </w:r>
          </w:p>
        </w:tc>
      </w:tr>
      <w:tr w:rsidR="00784DA4" w:rsidTr="004729B9" w14:paraId="584A5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784DA4" w:rsidP="004729B9" w:rsidRDefault="00784DA4" w14:paraId="1FA8E9BC" w14:textId="77777777"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2E1B9E5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7495A58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2BFB07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</w:tr>
    </w:tbl>
    <w:p w:rsidR="00784DA4" w:rsidP="00784DA4" w:rsidRDefault="00784DA4" w14:paraId="50DE9473" w14:textId="77777777"/>
    <w:p w:rsidR="00784DA4" w:rsidP="00784DA4" w:rsidRDefault="00784DA4" w14:paraId="32720289" w14:textId="77777777">
      <w:pPr>
        <w:pStyle w:val="Heading1"/>
      </w:pPr>
      <w:bookmarkStart w:name="_Toc176791255" w:id="5"/>
      <w:bookmarkStart w:name="_Toc227072939" w:id="6"/>
      <w:r>
        <w:t>Abbreviations &amp; Acronyms</w:t>
      </w:r>
      <w:bookmarkEnd w:id="5"/>
      <w:bookmarkEnd w:id="6"/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4DA4" w:rsidTr="00784DA4" w14:paraId="1956C9E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784DA4" w:rsidP="00784DA4" w:rsidRDefault="00784DA4" w14:paraId="04370627" w14:textId="44253B37">
            <w:r>
              <w:t>Abbreviation/Acronym</w:t>
            </w:r>
          </w:p>
        </w:tc>
        <w:tc>
          <w:tcPr>
            <w:tcW w:w="4508" w:type="dxa"/>
          </w:tcPr>
          <w:p w:rsidR="00784DA4" w:rsidP="00784DA4" w:rsidRDefault="00784DA4" w14:paraId="4DF3B440" w14:textId="635D90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784DA4" w:rsidTr="00784DA4" w14:paraId="75E3AE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784DA4" w:rsidP="00784DA4" w:rsidRDefault="00784DA4" w14:paraId="318D584C" w14:textId="77777777"/>
        </w:tc>
        <w:tc>
          <w:tcPr>
            <w:tcW w:w="4508" w:type="dxa"/>
          </w:tcPr>
          <w:p w:rsidR="00784DA4" w:rsidP="00784DA4" w:rsidRDefault="00784DA4" w14:paraId="1681353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784DA4" w:rsidP="00784DA4" w:rsidRDefault="00784DA4" w14:paraId="1C545CF9" w14:textId="77777777"/>
    <w:p w:rsidR="00784DA4" w:rsidP="00784DA4" w:rsidRDefault="00784DA4" w14:paraId="31D17185" w14:textId="77777777">
      <w:pPr>
        <w:pStyle w:val="Heading1"/>
      </w:pPr>
      <w:bookmarkStart w:name="_Toc176791256" w:id="7"/>
      <w:bookmarkStart w:name="_Toc227072940" w:id="8"/>
      <w:r>
        <w:t>System Overview</w:t>
      </w:r>
      <w:bookmarkEnd w:id="7"/>
      <w:bookmarkEnd w:id="8"/>
    </w:p>
    <w:p w:rsidR="00784DA4" w:rsidP="00784DA4" w:rsidRDefault="00784DA4" w14:paraId="4AFCC665" w14:textId="77777777">
      <w:pPr>
        <w:pStyle w:val="Heading2"/>
        <w:rPr>
          <w:rFonts w:hint="eastAsia"/>
        </w:rPr>
      </w:pPr>
      <w:bookmarkStart w:name="_Toc227072941" w:id="9"/>
      <w:r>
        <w:t>Development Accounts</w:t>
      </w:r>
      <w:bookmarkEnd w:id="9"/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84DA4" w:rsidTr="00784DA4" w14:paraId="68F6054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84DA4" w:rsidP="00784DA4" w:rsidRDefault="00784DA4" w14:paraId="5E405240" w14:textId="5E6F37C2">
            <w:r>
              <w:t>Account</w:t>
            </w:r>
          </w:p>
        </w:tc>
        <w:tc>
          <w:tcPr>
            <w:tcW w:w="3005" w:type="dxa"/>
          </w:tcPr>
          <w:p w:rsidR="00784DA4" w:rsidP="00784DA4" w:rsidRDefault="00784DA4" w14:paraId="64A04F65" w14:textId="6BBAFC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3006" w:type="dxa"/>
          </w:tcPr>
          <w:p w:rsidR="00784DA4" w:rsidP="00784DA4" w:rsidRDefault="00784DA4" w14:paraId="7512AFFA" w14:textId="7F6DBB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Roles</w:t>
            </w:r>
          </w:p>
        </w:tc>
      </w:tr>
      <w:tr w:rsidR="00784DA4" w:rsidTr="00784DA4" w14:paraId="0165E7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84DA4" w:rsidP="00784DA4" w:rsidRDefault="00784DA4" w14:paraId="41364200" w14:textId="77777777"/>
        </w:tc>
        <w:tc>
          <w:tcPr>
            <w:tcW w:w="3005" w:type="dxa"/>
          </w:tcPr>
          <w:p w:rsidR="00784DA4" w:rsidP="00784DA4" w:rsidRDefault="00784DA4" w14:paraId="598ECA7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06" w:type="dxa"/>
          </w:tcPr>
          <w:p w:rsidR="00784DA4" w:rsidP="00784DA4" w:rsidRDefault="00784DA4" w14:paraId="55FA60F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784DA4" w:rsidP="00784DA4" w:rsidRDefault="00784DA4" w14:paraId="3AAF63C3" w14:textId="77777777"/>
    <w:p w:rsidR="00784DA4" w:rsidP="00784DA4" w:rsidRDefault="00784DA4" w14:paraId="146F4A38" w14:textId="77777777">
      <w:pPr>
        <w:pStyle w:val="Heading2"/>
        <w:rPr>
          <w:rFonts w:hint="eastAsia"/>
        </w:rPr>
      </w:pPr>
      <w:bookmarkStart w:name="_Toc227072942" w:id="10"/>
      <w:r>
        <w:t>Environments</w:t>
      </w:r>
      <w:bookmarkEnd w:id="10"/>
    </w:p>
    <w:p w:rsidR="00784DA4" w:rsidP="00784DA4" w:rsidRDefault="00784DA4" w14:paraId="68079CBF" w14:textId="0661CD71">
      <w:pPr>
        <w:pStyle w:val="Heading3"/>
      </w:pPr>
      <w:bookmarkStart w:name="_Toc227072943" w:id="11"/>
      <w:r>
        <w:t>Environment Settings</w:t>
      </w:r>
      <w:bookmarkEnd w:id="11"/>
    </w:p>
    <w:p w:rsidRPr="00792E79" w:rsidR="00784DA4" w:rsidP="00784DA4" w:rsidRDefault="00784DA4" w14:paraId="07153736" w14:textId="77777777"/>
    <w:p w:rsidRPr="00792E79" w:rsidR="00784DA4" w:rsidP="00784DA4" w:rsidRDefault="00784DA4" w14:paraId="4C33DF2C" w14:textId="1081EAAF">
      <w:pPr>
        <w:pStyle w:val="Heading1"/>
      </w:pPr>
      <w:bookmarkStart w:name="_Toc176791257" w:id="12"/>
      <w:bookmarkStart w:name="_Toc227072944" w:id="13"/>
      <w:r>
        <w:lastRenderedPageBreak/>
        <w:t>System Components</w:t>
      </w:r>
      <w:bookmarkEnd w:id="12"/>
      <w:bookmarkEnd w:id="13"/>
    </w:p>
    <w:p w:rsidR="00784DA4" w:rsidP="00784DA4" w:rsidRDefault="00784DA4" w14:paraId="7D057665" w14:textId="77777777">
      <w:pPr>
        <w:pStyle w:val="Heading2"/>
        <w:rPr>
          <w:rFonts w:hint="eastAsia"/>
        </w:rPr>
      </w:pPr>
      <w:bookmarkStart w:name="_Toc227072945" w:id="14"/>
      <w:r>
        <w:t>Development Environment</w:t>
      </w:r>
      <w:bookmarkEnd w:id="14"/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84DA4" w:rsidTr="004729B9" w14:paraId="2E2633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784DA4" w:rsidP="00784DA4" w:rsidRDefault="00784DA4" w14:paraId="6A7FC1BA" w14:textId="30218E42">
            <w:r>
              <w:t>Name</w:t>
            </w:r>
          </w:p>
        </w:tc>
        <w:tc>
          <w:tcPr>
            <w:tcW w:w="2254" w:type="dxa"/>
          </w:tcPr>
          <w:p w:rsidR="00784DA4" w:rsidP="00784DA4" w:rsidRDefault="00784DA4" w14:paraId="4237DDEE" w14:textId="5588A0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</w:t>
            </w:r>
          </w:p>
        </w:tc>
        <w:tc>
          <w:tcPr>
            <w:tcW w:w="2254" w:type="dxa"/>
          </w:tcPr>
          <w:p w:rsidR="00784DA4" w:rsidP="00784DA4" w:rsidRDefault="00784DA4" w14:paraId="7449D2D7" w14:textId="6AA846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Name</w:t>
            </w:r>
          </w:p>
        </w:tc>
        <w:tc>
          <w:tcPr>
            <w:tcW w:w="2254" w:type="dxa"/>
          </w:tcPr>
          <w:p w:rsidR="00784DA4" w:rsidP="00784DA4" w:rsidRDefault="00784DA4" w14:paraId="4F2A8B13" w14:textId="3D4909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</w:tr>
      <w:tr w:rsidR="00784DA4" w:rsidTr="004729B9" w14:paraId="5860C4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784DA4" w:rsidP="004729B9" w:rsidRDefault="00784DA4" w14:paraId="0A88951D" w14:textId="77777777"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34CD26D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3D58E8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16D7303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</w:tr>
    </w:tbl>
    <w:p w:rsidR="00784DA4" w:rsidP="00784DA4" w:rsidRDefault="00784DA4" w14:paraId="79D95589" w14:textId="77777777"/>
    <w:p w:rsidR="00784DA4" w:rsidP="00784DA4" w:rsidRDefault="00784DA4" w14:paraId="415BD32F" w14:textId="77777777">
      <w:pPr>
        <w:pStyle w:val="Heading2"/>
        <w:rPr>
          <w:rFonts w:hint="eastAsia"/>
        </w:rPr>
      </w:pPr>
      <w:bookmarkStart w:name="_Toc227072946" w:id="15"/>
      <w:r>
        <w:t>UAT Environment</w:t>
      </w:r>
      <w:bookmarkEnd w:id="15"/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84DA4" w:rsidTr="004729B9" w14:paraId="0A69E2E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784DA4" w:rsidP="004729B9" w:rsidRDefault="00784DA4" w14:paraId="3852C53D" w14:textId="77777777">
            <w:r>
              <w:t>Name</w:t>
            </w:r>
          </w:p>
        </w:tc>
        <w:tc>
          <w:tcPr>
            <w:tcW w:w="2254" w:type="dxa"/>
          </w:tcPr>
          <w:p w:rsidR="00784DA4" w:rsidP="004729B9" w:rsidRDefault="00784DA4" w14:paraId="5A6581C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</w:t>
            </w:r>
          </w:p>
        </w:tc>
        <w:tc>
          <w:tcPr>
            <w:tcW w:w="2254" w:type="dxa"/>
          </w:tcPr>
          <w:p w:rsidR="00784DA4" w:rsidP="004729B9" w:rsidRDefault="00784DA4" w14:paraId="0331DB7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Name</w:t>
            </w:r>
          </w:p>
        </w:tc>
        <w:tc>
          <w:tcPr>
            <w:tcW w:w="2254" w:type="dxa"/>
          </w:tcPr>
          <w:p w:rsidR="00784DA4" w:rsidP="004729B9" w:rsidRDefault="00784DA4" w14:paraId="2ABC071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</w:tr>
      <w:tr w:rsidR="00784DA4" w:rsidTr="004729B9" w14:paraId="6295FD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784DA4" w:rsidP="004729B9" w:rsidRDefault="00784DA4" w14:paraId="1B3313C3" w14:textId="77777777"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1189D0C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6F1AE07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7523343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</w:tr>
    </w:tbl>
    <w:p w:rsidR="00784DA4" w:rsidP="00784DA4" w:rsidRDefault="00784DA4" w14:paraId="02CEDFD6" w14:textId="77777777"/>
    <w:p w:rsidR="00784DA4" w:rsidP="00784DA4" w:rsidRDefault="00784DA4" w14:paraId="1E2184C2" w14:textId="77777777">
      <w:pPr>
        <w:pStyle w:val="Heading2"/>
        <w:rPr>
          <w:rFonts w:hint="eastAsia"/>
        </w:rPr>
      </w:pPr>
      <w:bookmarkStart w:name="_Toc227072947" w:id="16"/>
      <w:r>
        <w:t>Production Environment</w:t>
      </w:r>
      <w:bookmarkEnd w:id="16"/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84DA4" w:rsidTr="004729B9" w14:paraId="18EB4B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784DA4" w:rsidP="004729B9" w:rsidRDefault="00784DA4" w14:paraId="5266F41E" w14:textId="77777777">
            <w:r>
              <w:t>Name</w:t>
            </w:r>
          </w:p>
        </w:tc>
        <w:tc>
          <w:tcPr>
            <w:tcW w:w="2254" w:type="dxa"/>
          </w:tcPr>
          <w:p w:rsidR="00784DA4" w:rsidP="004729B9" w:rsidRDefault="00784DA4" w14:paraId="52AFF9B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</w:t>
            </w:r>
          </w:p>
        </w:tc>
        <w:tc>
          <w:tcPr>
            <w:tcW w:w="2254" w:type="dxa"/>
          </w:tcPr>
          <w:p w:rsidR="00784DA4" w:rsidP="004729B9" w:rsidRDefault="00784DA4" w14:paraId="440CB58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Name</w:t>
            </w:r>
          </w:p>
        </w:tc>
        <w:tc>
          <w:tcPr>
            <w:tcW w:w="2254" w:type="dxa"/>
          </w:tcPr>
          <w:p w:rsidR="00784DA4" w:rsidP="004729B9" w:rsidRDefault="00784DA4" w14:paraId="369BFAA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</w:tr>
      <w:tr w:rsidR="00784DA4" w:rsidTr="004729B9" w14:paraId="5E2947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784DA4" w:rsidP="004729B9" w:rsidRDefault="00784DA4" w14:paraId="15B0093E" w14:textId="77777777"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1D5F47B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6B4F408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5A6B36F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</w:tr>
    </w:tbl>
    <w:p w:rsidR="00784DA4" w:rsidP="00784DA4" w:rsidRDefault="00784DA4" w14:paraId="53E679EF" w14:textId="77777777"/>
    <w:p w:rsidR="00784DA4" w:rsidP="00784DA4" w:rsidRDefault="00784DA4" w14:paraId="6F11EE96" w14:textId="77777777">
      <w:pPr>
        <w:pStyle w:val="Heading2"/>
        <w:rPr>
          <w:rFonts w:hint="eastAsia"/>
        </w:rPr>
      </w:pPr>
      <w:bookmarkStart w:name="_Toc227072948" w:id="17"/>
      <w:r>
        <w:t>Key workflows</w:t>
      </w:r>
      <w:bookmarkEnd w:id="17"/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84DA4" w:rsidTr="004729B9" w14:paraId="108EB63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784DA4" w:rsidP="004729B9" w:rsidRDefault="00784DA4" w14:paraId="15EAB341" w14:textId="77777777">
            <w:r>
              <w:t>Name</w:t>
            </w:r>
          </w:p>
        </w:tc>
        <w:tc>
          <w:tcPr>
            <w:tcW w:w="2254" w:type="dxa"/>
          </w:tcPr>
          <w:p w:rsidR="00784DA4" w:rsidP="004729B9" w:rsidRDefault="00784DA4" w14:paraId="67EB87A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</w:t>
            </w:r>
          </w:p>
        </w:tc>
        <w:tc>
          <w:tcPr>
            <w:tcW w:w="2254" w:type="dxa"/>
          </w:tcPr>
          <w:p w:rsidR="00784DA4" w:rsidP="004729B9" w:rsidRDefault="00784DA4" w14:paraId="51C0C12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Name</w:t>
            </w:r>
          </w:p>
        </w:tc>
        <w:tc>
          <w:tcPr>
            <w:tcW w:w="2254" w:type="dxa"/>
          </w:tcPr>
          <w:p w:rsidR="00784DA4" w:rsidP="004729B9" w:rsidRDefault="00784DA4" w14:paraId="6ABDDB3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</w:tr>
      <w:tr w:rsidR="00784DA4" w:rsidTr="004729B9" w14:paraId="4AEE68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784DA4" w:rsidP="004729B9" w:rsidRDefault="00784DA4" w14:paraId="4DF1973A" w14:textId="77777777"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484362D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5C33929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254" w:type="dxa"/>
          </w:tcPr>
          <w:p w:rsidR="00784DA4" w:rsidP="004729B9" w:rsidRDefault="00784DA4" w14:paraId="418CA04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</w:tr>
    </w:tbl>
    <w:p w:rsidR="00784DA4" w:rsidP="00784DA4" w:rsidRDefault="00784DA4" w14:paraId="5EEB731C" w14:textId="77777777"/>
    <w:p w:rsidR="00784DA4" w:rsidP="00784DA4" w:rsidRDefault="00784DA4" w14:paraId="5FE38598" w14:textId="77777777">
      <w:pPr>
        <w:pStyle w:val="Heading1"/>
      </w:pPr>
      <w:bookmarkStart w:name="_Toc176791258" w:id="18"/>
      <w:bookmarkStart w:name="_Toc227072949" w:id="19"/>
      <w:r>
        <w:lastRenderedPageBreak/>
        <w:t>Security</w:t>
      </w:r>
      <w:bookmarkEnd w:id="18"/>
      <w:bookmarkEnd w:id="19"/>
    </w:p>
    <w:p w:rsidR="00784DA4" w:rsidP="00784DA4" w:rsidRDefault="00784DA4" w14:paraId="3688F74E" w14:textId="77777777">
      <w:pPr>
        <w:pStyle w:val="Heading2"/>
        <w:rPr>
          <w:rFonts w:hint="eastAsia"/>
        </w:rPr>
      </w:pPr>
      <w:bookmarkStart w:name="_Toc227072950" w:id="20"/>
      <w:r>
        <w:t>Security Configuration</w:t>
      </w:r>
      <w:bookmarkEnd w:id="20"/>
      <w:r>
        <w:t xml:space="preserve"> </w:t>
      </w:r>
    </w:p>
    <w:p w:rsidR="00784DA4" w:rsidP="00784DA4" w:rsidRDefault="00784DA4" w14:paraId="3F843212" w14:textId="77777777">
      <w:pPr>
        <w:pStyle w:val="Heading2"/>
        <w:rPr>
          <w:rFonts w:hint="eastAsia"/>
        </w:rPr>
      </w:pPr>
      <w:bookmarkStart w:name="_Toc227072951" w:id="21"/>
      <w:r>
        <w:t>Security Roles</w:t>
      </w:r>
      <w:bookmarkEnd w:id="21"/>
    </w:p>
    <w:p w:rsidRPr="00B76EFC" w:rsidR="00784DA4" w:rsidP="00784DA4" w:rsidRDefault="00784DA4" w14:paraId="4D81A1FF" w14:textId="77777777">
      <w:pPr>
        <w:pStyle w:val="Heading2"/>
        <w:rPr>
          <w:rFonts w:hint="eastAsia"/>
        </w:rPr>
      </w:pPr>
      <w:bookmarkStart w:name="_Toc227072952" w:id="22"/>
      <w:r>
        <w:t>User management &amp; provisioning</w:t>
      </w:r>
      <w:bookmarkEnd w:id="22"/>
      <w:r>
        <w:t xml:space="preserve"> </w:t>
      </w:r>
    </w:p>
    <w:p w:rsidR="00784DA4" w:rsidP="00784DA4" w:rsidRDefault="00784DA4" w14:paraId="01309C17" w14:textId="77777777">
      <w:pPr>
        <w:pStyle w:val="Heading1"/>
      </w:pPr>
      <w:bookmarkStart w:name="_Toc176791259" w:id="23"/>
      <w:bookmarkStart w:name="_Toc227072953" w:id="24"/>
      <w:r>
        <w:t>RACI</w:t>
      </w:r>
      <w:bookmarkEnd w:id="23"/>
      <w:bookmarkEnd w:id="24"/>
    </w:p>
    <w:p w:rsidR="00784DA4" w:rsidP="00784DA4" w:rsidRDefault="00784DA4" w14:paraId="40E0D9C6" w14:textId="77777777">
      <w:pPr>
        <w:pStyle w:val="Heading2"/>
        <w:rPr>
          <w:rFonts w:hint="eastAsia"/>
        </w:rPr>
      </w:pPr>
      <w:bookmarkStart w:name="_Toc227072954" w:id="25"/>
      <w:r>
        <w:t>RACI Overview</w:t>
      </w:r>
      <w:bookmarkEnd w:id="25"/>
    </w:p>
    <w:p w:rsidR="00784DA4" w:rsidP="00784DA4" w:rsidRDefault="00784DA4" w14:paraId="0D0F5C59" w14:textId="77777777">
      <w:pPr>
        <w:pStyle w:val="Heading2"/>
        <w:rPr>
          <w:rFonts w:hint="eastAsia"/>
        </w:rPr>
      </w:pPr>
      <w:bookmarkStart w:name="_Toc227072955" w:id="26"/>
      <w:r>
        <w:t>RACI Table</w:t>
      </w:r>
      <w:bookmarkEnd w:id="26"/>
    </w:p>
    <w:p w:rsidR="00784DA4" w:rsidP="00784DA4" w:rsidRDefault="00784DA4" w14:paraId="215671FD" w14:textId="77777777">
      <w:pPr>
        <w:pStyle w:val="Heading1"/>
      </w:pPr>
      <w:bookmarkStart w:name="_Toc176791260" w:id="27"/>
      <w:bookmarkStart w:name="_Toc227072956" w:id="28"/>
      <w:r>
        <w:t>Other Items</w:t>
      </w:r>
      <w:bookmarkEnd w:id="27"/>
      <w:bookmarkEnd w:id="28"/>
    </w:p>
    <w:p w:rsidR="00784DA4" w:rsidP="00784DA4" w:rsidRDefault="00784DA4" w14:paraId="0C5FBE78" w14:textId="77777777">
      <w:pPr>
        <w:pStyle w:val="Heading2"/>
        <w:rPr>
          <w:rFonts w:hint="eastAsia"/>
        </w:rPr>
      </w:pPr>
      <w:bookmarkStart w:name="_Toc227072957" w:id="29"/>
      <w:r>
        <w:t>Backup &amp; Recovery</w:t>
      </w:r>
      <w:bookmarkEnd w:id="29"/>
    </w:p>
    <w:p w:rsidRPr="00D65B1B" w:rsidR="00784DA4" w:rsidP="00784DA4" w:rsidRDefault="00784DA4" w14:paraId="501AC6FA" w14:textId="77777777">
      <w:pPr>
        <w:pStyle w:val="Heading2"/>
        <w:rPr>
          <w:rFonts w:hint="eastAsia"/>
        </w:rPr>
      </w:pPr>
      <w:bookmarkStart w:name="_Toc227072958" w:id="30"/>
      <w:r>
        <w:t>Support &amp; Escalation</w:t>
      </w:r>
      <w:bookmarkEnd w:id="30"/>
    </w:p>
    <w:p w:rsidRPr="00D65B1B" w:rsidR="00784DA4" w:rsidP="00784DA4" w:rsidRDefault="00784DA4" w14:paraId="2E50464E" w14:textId="77777777">
      <w:pPr>
        <w:pStyle w:val="Heading2"/>
        <w:rPr>
          <w:rFonts w:hint="eastAsia"/>
        </w:rPr>
      </w:pPr>
      <w:bookmarkStart w:name="_Toc227072959" w:id="31"/>
      <w:r>
        <w:t>Customising the solution</w:t>
      </w:r>
      <w:bookmarkEnd w:id="31"/>
    </w:p>
    <w:p w:rsidRPr="00B206B9" w:rsidR="00784DA4" w:rsidP="00784DA4" w:rsidRDefault="00784DA4" w14:paraId="1795B28D" w14:textId="58A5DDE0">
      <w:pPr>
        <w:pStyle w:val="Heading1"/>
      </w:pPr>
      <w:bookmarkStart w:name="_Toc176791261" w:id="32"/>
      <w:bookmarkStart w:name="_Toc227072960" w:id="33"/>
      <w:r>
        <w:t>Appendix</w:t>
      </w:r>
      <w:bookmarkEnd w:id="32"/>
      <w:bookmarkEnd w:id="33"/>
    </w:p>
    <w:sectPr w:rsidRPr="00B206B9" w:rsidR="00784DA4" w:rsidSect="0097661F">
      <w:footerReference w:type="even" r:id="rId15"/>
      <w:footerReference w:type="default" r:id="rId16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62EB" w:rsidP="00B206B9" w:rsidRDefault="001262EB" w14:paraId="1B5875AF" w14:textId="77777777">
      <w:pPr>
        <w:spacing w:after="0" w:line="240" w:lineRule="auto"/>
      </w:pPr>
      <w:r>
        <w:separator/>
      </w:r>
    </w:p>
  </w:endnote>
  <w:endnote w:type="continuationSeparator" w:id="0">
    <w:p w:rsidR="001262EB" w:rsidP="00B206B9" w:rsidRDefault="001262EB" w14:paraId="54FB8E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w:fontKey="{2015A15E-6226-7F4A-B588-4ADA267CF30F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42A2BFEC-E83C-B747-8114-B30533B1E1F3}" r:id="rId2"/>
    <w:embedBold w:fontKey="{AC966D5C-4DF7-4545-A685-9C965F3F5477}" r:id="rId3"/>
    <w:embedItalic w:fontKey="{AEFFFB53-DD17-6746-A432-28030F608672}" r:id="rId4"/>
    <w:embedBoldItalic w:fontKey="{09DF89DF-A6E2-CB42-8542-F8F536223856}" r:id="rId5"/>
  </w:font>
  <w:font w:name="Figtree">
    <w:altName w:val="Cambria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w:fontKey="{BD44FAB4-7194-AA44-86AA-B8BB44DE0605}" r:id="rId6"/>
    <w:embedBold w:fontKey="{AFC89375-87B1-4248-A3A9-8EF3776DE114}" r:id="rId7"/>
    <w:embedItalic w:fontKey="{699912E8-1A9C-C34C-87A1-5402C360B5CE}" r:id="rId8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Bold w:fontKey="{DAA021B0-F8EF-384C-B977-32256CEF3F9C}" r:id="rId9"/>
  </w:font>
  <w:font w:name="Figtree SemiBold">
    <w:panose1 w:val="00000000000000000000"/>
    <w:charset w:val="00"/>
    <w:family w:val="auto"/>
    <w:pitch w:val="variable"/>
    <w:sig w:usb0="A000006F" w:usb1="0000007B" w:usb2="00000000" w:usb3="00000000" w:csb0="00000093" w:csb1="00000000"/>
    <w:embedBold w:fontKey="{28CFEDD6-C1EC-FF48-8820-403C82653F4A}" r:id="rId10"/>
  </w:font>
  <w:font w:name="Figtree Medium">
    <w:panose1 w:val="00000000000000000000"/>
    <w:charset w:val="00"/>
    <w:family w:val="auto"/>
    <w:pitch w:val="variable"/>
    <w:sig w:usb0="A000006F" w:usb1="0000007B" w:usb2="00000000" w:usb3="00000000" w:csb0="00000093" w:csb1="00000000"/>
    <w:embedRegular w:fontKey="{34D44B7A-FDC0-B74F-932F-02077A485690}" r:id="rId11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  <w:embedRegular w:fontKey="{F2DD0937-57FF-3F4A-A6D0-F215E11D0E43}" r:id="rId12"/>
    <w:embedBold w:fontKey="{11D6DEAA-872A-6249-AD48-CE378E5E7283}" r:id="rId13"/>
    <w:embedItalic w:fontKey="{62D1ABB7-C434-CD4B-BB5A-749EDC21E278}" r:id="rId14"/>
    <w:embedBoldItalic w:fontKey="{37627C0A-38E9-F54A-ACC6-F26D38299CE4}" r:id="rId15"/>
  </w:font>
  <w:font w:name="Montserrat Alternates Medium">
    <w:panose1 w:val="00000600000000000000"/>
    <w:charset w:val="4D"/>
    <w:family w:val="auto"/>
    <w:pitch w:val="variable"/>
    <w:sig w:usb0="2000020F" w:usb1="00000003" w:usb2="00000000" w:usb3="00000000" w:csb0="00000197" w:csb1="00000000"/>
    <w:embedRegular w:fontKey="{DDD02AD5-750C-6C4F-ADEB-029563CFB8EF}" r:id="rId16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80196871"/>
      <w:docPartObj>
        <w:docPartGallery w:val="Page Numbers (Bottom of Page)"/>
        <w:docPartUnique/>
      </w:docPartObj>
    </w:sdtPr>
    <w:sdtContent>
      <w:p w:rsidR="00B206B9" w:rsidP="009D6416" w:rsidRDefault="00B206B9" w14:paraId="5CE2110A" w14:textId="77777777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B206B9" w:rsidP="00B206B9" w:rsidRDefault="00B206B9" w14:paraId="67B4A38B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16sdtfl w16du wp14">
  <w:sdt>
    <w:sdtPr>
      <w:rPr>
        <w:rStyle w:val="PageNumber"/>
        <w:sz w:val="18"/>
        <w:szCs w:val="18"/>
      </w:rPr>
      <w:id w:val="1119336580"/>
      <w:docPartObj>
        <w:docPartGallery w:val="Page Numbers (Bottom of Page)"/>
        <w:docPartUnique/>
      </w:docPartObj>
    </w:sdtPr>
    <w:sdtContent>
      <w:p w:rsidRPr="00B206B9" w:rsidR="00B206B9" w:rsidP="009D6416" w:rsidRDefault="00B206B9" w14:paraId="5DD8F474" w14:textId="77777777">
        <w:pPr>
          <w:pStyle w:val="Footer"/>
          <w:framePr w:wrap="none" w:hAnchor="margin" w:vAnchor="text" w:xAlign="right" w:y="1"/>
          <w:rPr>
            <w:rStyle w:val="PageNumber"/>
            <w:sz w:val="18"/>
            <w:szCs w:val="18"/>
          </w:rPr>
        </w:pPr>
        <w:r w:rsidRPr="00B206B9">
          <w:rPr>
            <w:rStyle w:val="PageNumber"/>
            <w:sz w:val="18"/>
            <w:szCs w:val="18"/>
          </w:rPr>
          <w:fldChar w:fldCharType="begin"/>
        </w:r>
        <w:r w:rsidRPr="00B206B9">
          <w:rPr>
            <w:rStyle w:val="PageNumber"/>
            <w:sz w:val="18"/>
            <w:szCs w:val="18"/>
          </w:rPr>
          <w:instrText xml:space="preserve"> PAGE </w:instrText>
        </w:r>
        <w:r w:rsidRPr="00B206B9">
          <w:rPr>
            <w:rStyle w:val="PageNumber"/>
            <w:sz w:val="18"/>
            <w:szCs w:val="18"/>
          </w:rPr>
          <w:fldChar w:fldCharType="separate"/>
        </w:r>
        <w:r w:rsidRPr="00B206B9">
          <w:rPr>
            <w:rStyle w:val="PageNumber"/>
            <w:noProof/>
            <w:sz w:val="18"/>
            <w:szCs w:val="18"/>
          </w:rPr>
          <w:t>1</w:t>
        </w:r>
        <w:r w:rsidRPr="00B206B9">
          <w:rPr>
            <w:rStyle w:val="PageNumber"/>
            <w:sz w:val="18"/>
            <w:szCs w:val="18"/>
          </w:rPr>
          <w:fldChar w:fldCharType="end"/>
        </w:r>
      </w:p>
    </w:sdtContent>
    <w:sdtEndPr>
      <w:rPr>
        <w:rStyle w:val="PageNumber"/>
        <w:sz w:val="18"/>
        <w:szCs w:val="18"/>
      </w:rPr>
    </w:sdtEndPr>
  </w:sdt>
  <w:p w:rsidR="00B206B9" w:rsidP="00B206B9" w:rsidRDefault="00B206B9" w14:paraId="6726F2A2" w14:textId="77777777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289852" wp14:editId="4C36230A">
              <wp:simplePos x="0" y="0"/>
              <wp:positionH relativeFrom="column">
                <wp:posOffset>1905000</wp:posOffset>
              </wp:positionH>
              <wp:positionV relativeFrom="paragraph">
                <wp:posOffset>-10795</wp:posOffset>
              </wp:positionV>
              <wp:extent cx="2260600" cy="259080"/>
              <wp:effectExtent l="0" t="0" r="0" b="0"/>
              <wp:wrapNone/>
              <wp:docPr id="105428325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0600" cy="2590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Pr="00B206B9" w:rsidR="00B206B9" w:rsidP="00B206B9" w:rsidRDefault="00B206B9" w14:paraId="3A9756F6" w14:textId="7777777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B206B9">
                            <w:rPr>
                              <w:sz w:val="18"/>
                              <w:szCs w:val="18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4289852">
              <v:stroke joinstyle="miter"/>
              <v:path gradientshapeok="t" o:connecttype="rect"/>
            </v:shapetype>
            <v:shape id="Text Box 2" style="position:absolute;margin-left:150pt;margin-top:-.85pt;width:178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8" fillcolor="white [3201]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">
              <v:textbox>
                <w:txbxContent>
                  <w:p w:rsidRPr="00B206B9" w:rsidR="00B206B9" w:rsidP="00B206B9" w:rsidRDefault="00B206B9" w14:paraId="3A9756F6" w14:textId="77777777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B206B9">
                      <w:rPr>
                        <w:sz w:val="18"/>
                        <w:szCs w:val="18"/>
                      </w:rPr>
                      <w:t>Commercial In Confidence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574E02F7" wp14:editId="4976097E">
          <wp:extent cx="1143000" cy="290286"/>
          <wp:effectExtent l="0" t="0" r="0" b="1905"/>
          <wp:docPr id="2033028616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3028616" name="Graphic 1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34920" b="39683"/>
                  <a:stretch>
                    <a:fillRect/>
                  </a:stretch>
                </pic:blipFill>
                <pic:spPr bwMode="auto">
                  <a:xfrm>
                    <a:off x="0" y="0"/>
                    <a:ext cx="1167704" cy="2965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62EB" w:rsidP="00B206B9" w:rsidRDefault="001262EB" w14:paraId="1D99C12A" w14:textId="77777777">
      <w:pPr>
        <w:spacing w:after="0" w:line="240" w:lineRule="auto"/>
      </w:pPr>
      <w:r>
        <w:separator/>
      </w:r>
    </w:p>
  </w:footnote>
  <w:footnote w:type="continuationSeparator" w:id="0">
    <w:p w:rsidR="001262EB" w:rsidP="00B206B9" w:rsidRDefault="001262EB" w14:paraId="03D3432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CAA07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FBA28D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4ACFF9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5484F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F10BFD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DB140F5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8BE5B3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0094799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C5C1E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8C6C8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162431E"/>
    <w:multiLevelType w:val="multilevel"/>
    <w:tmpl w:val="3760E474"/>
    <w:styleLink w:val="CurrentList7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01861CFD"/>
    <w:multiLevelType w:val="multilevel"/>
    <w:tmpl w:val="1A3E14B2"/>
    <w:styleLink w:val="CurrentList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0DDE2F46"/>
    <w:multiLevelType w:val="multilevel"/>
    <w:tmpl w:val="1C7AD74A"/>
    <w:styleLink w:val="CurrentList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4DB594B"/>
    <w:multiLevelType w:val="hybridMultilevel"/>
    <w:tmpl w:val="EE62AC1C"/>
    <w:lvl w:ilvl="0" w:tplc="0C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4859CE"/>
    <w:multiLevelType w:val="multilevel"/>
    <w:tmpl w:val="4EA6B55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74B30B7"/>
    <w:multiLevelType w:val="multilevel"/>
    <w:tmpl w:val="08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C4A6E54"/>
    <w:multiLevelType w:val="multilevel"/>
    <w:tmpl w:val="78803520"/>
    <w:styleLink w:val="CurrentList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FB65112"/>
    <w:multiLevelType w:val="multilevel"/>
    <w:tmpl w:val="9E9C3CCC"/>
    <w:styleLink w:val="CurrentList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FC80076"/>
    <w:multiLevelType w:val="multilevel"/>
    <w:tmpl w:val="8B48BCBA"/>
    <w:styleLink w:val="CurrentList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839589230">
    <w:abstractNumId w:val="9"/>
  </w:num>
  <w:num w:numId="2" w16cid:durableId="265582666">
    <w:abstractNumId w:val="7"/>
  </w:num>
  <w:num w:numId="3" w16cid:durableId="63379216">
    <w:abstractNumId w:val="6"/>
  </w:num>
  <w:num w:numId="4" w16cid:durableId="2010449785">
    <w:abstractNumId w:val="5"/>
  </w:num>
  <w:num w:numId="5" w16cid:durableId="427045954">
    <w:abstractNumId w:val="4"/>
  </w:num>
  <w:num w:numId="6" w16cid:durableId="1006981539">
    <w:abstractNumId w:val="8"/>
  </w:num>
  <w:num w:numId="7" w16cid:durableId="1371419720">
    <w:abstractNumId w:val="3"/>
  </w:num>
  <w:num w:numId="8" w16cid:durableId="430854186">
    <w:abstractNumId w:val="2"/>
  </w:num>
  <w:num w:numId="9" w16cid:durableId="1587958900">
    <w:abstractNumId w:val="1"/>
  </w:num>
  <w:num w:numId="10" w16cid:durableId="1119645201">
    <w:abstractNumId w:val="0"/>
  </w:num>
  <w:num w:numId="11" w16cid:durableId="1789661041">
    <w:abstractNumId w:val="14"/>
  </w:num>
  <w:num w:numId="12" w16cid:durableId="133377075">
    <w:abstractNumId w:val="15"/>
  </w:num>
  <w:num w:numId="13" w16cid:durableId="1391878979">
    <w:abstractNumId w:val="16"/>
  </w:num>
  <w:num w:numId="14" w16cid:durableId="1479221679">
    <w:abstractNumId w:val="11"/>
  </w:num>
  <w:num w:numId="15" w16cid:durableId="1850363571">
    <w:abstractNumId w:val="18"/>
  </w:num>
  <w:num w:numId="16" w16cid:durableId="1234927607">
    <w:abstractNumId w:val="12"/>
  </w:num>
  <w:num w:numId="17" w16cid:durableId="1882135669">
    <w:abstractNumId w:val="17"/>
  </w:num>
  <w:num w:numId="18" w16cid:durableId="101413265">
    <w:abstractNumId w:val="10"/>
  </w:num>
  <w:num w:numId="19" w16cid:durableId="16510535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proofState w:spelling="clean" w:grammar="dirty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A4"/>
    <w:rsid w:val="000C0F3B"/>
    <w:rsid w:val="000E01C8"/>
    <w:rsid w:val="001262EB"/>
    <w:rsid w:val="001E4903"/>
    <w:rsid w:val="00204188"/>
    <w:rsid w:val="00206F5F"/>
    <w:rsid w:val="00225C2C"/>
    <w:rsid w:val="00296AC4"/>
    <w:rsid w:val="003711E9"/>
    <w:rsid w:val="00467505"/>
    <w:rsid w:val="004E167D"/>
    <w:rsid w:val="00512B77"/>
    <w:rsid w:val="006115FE"/>
    <w:rsid w:val="0064754A"/>
    <w:rsid w:val="00664B10"/>
    <w:rsid w:val="00707B32"/>
    <w:rsid w:val="007841CE"/>
    <w:rsid w:val="00784DA4"/>
    <w:rsid w:val="007B0000"/>
    <w:rsid w:val="007E4866"/>
    <w:rsid w:val="00835A6E"/>
    <w:rsid w:val="00965C03"/>
    <w:rsid w:val="0097661F"/>
    <w:rsid w:val="0098116B"/>
    <w:rsid w:val="009B25AB"/>
    <w:rsid w:val="00AF1E29"/>
    <w:rsid w:val="00B206B9"/>
    <w:rsid w:val="00B34748"/>
    <w:rsid w:val="00B361B6"/>
    <w:rsid w:val="00B80F54"/>
    <w:rsid w:val="00BD589B"/>
    <w:rsid w:val="00C266CE"/>
    <w:rsid w:val="00CC43CD"/>
    <w:rsid w:val="00E21F14"/>
    <w:rsid w:val="00FD277E"/>
    <w:rsid w:val="02EE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E63E8"/>
  <w15:chartTrackingRefBased/>
  <w15:docId w15:val="{502BEE02-AD1A-FE40-AA93-FE5E7EE1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6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4188"/>
  </w:style>
  <w:style w:type="paragraph" w:styleId="Heading1">
    <w:name w:val="heading 1"/>
    <w:basedOn w:val="Normal"/>
    <w:next w:val="Normal"/>
    <w:link w:val="Heading1Char"/>
    <w:uiPriority w:val="9"/>
    <w:qFormat/>
    <w:rsid w:val="0097661F"/>
    <w:pPr>
      <w:keepNext/>
      <w:keepLines/>
      <w:numPr>
        <w:numId w:val="11"/>
      </w:numPr>
      <w:spacing w:before="360" w:after="80"/>
      <w:ind w:left="851" w:hanging="851"/>
      <w:outlineLvl w:val="0"/>
    </w:pPr>
    <w:rPr>
      <w:rFonts w:ascii="Figtree ExtraBold" w:hAnsi="Figtree ExtraBold" w:eastAsiaTheme="majorEastAsia" w:cstheme="majorBidi"/>
      <w:b/>
      <w:color w:val="000000" w:themeColor="text1"/>
      <w:sz w:val="5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61F"/>
    <w:pPr>
      <w:keepNext/>
      <w:keepLines/>
      <w:numPr>
        <w:ilvl w:val="1"/>
        <w:numId w:val="11"/>
      </w:numPr>
      <w:spacing w:after="80"/>
      <w:ind w:left="851" w:hanging="851"/>
      <w:outlineLvl w:val="1"/>
    </w:pPr>
    <w:rPr>
      <w:rFonts w:ascii="Figtree" w:hAnsi="Figtree" w:eastAsiaTheme="majorEastAsia" w:cstheme="majorBidi"/>
      <w:b/>
      <w:color w:val="243A5E" w:themeColor="accent2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61F"/>
    <w:pPr>
      <w:keepNext/>
      <w:keepLines/>
      <w:numPr>
        <w:ilvl w:val="2"/>
        <w:numId w:val="11"/>
      </w:numPr>
      <w:spacing w:before="160" w:after="80"/>
      <w:ind w:left="851" w:hanging="851"/>
      <w:outlineLvl w:val="2"/>
    </w:pPr>
    <w:rPr>
      <w:rFonts w:ascii="Figtree SemiBold" w:hAnsi="Figtree SemiBold" w:eastAsiaTheme="majorEastAsia" w:cstheme="majorBidi"/>
      <w:b/>
      <w:color w:val="1D69F3" w:themeColor="accen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15FE"/>
    <w:pPr>
      <w:keepNext/>
      <w:keepLines/>
      <w:numPr>
        <w:ilvl w:val="3"/>
        <w:numId w:val="11"/>
      </w:numPr>
      <w:spacing w:before="80" w:after="40"/>
      <w:outlineLvl w:val="3"/>
    </w:pPr>
    <w:rPr>
      <w:rFonts w:ascii="Figtree SemiBold" w:hAnsi="Figtree SemiBold" w:eastAsiaTheme="majorEastAsia" w:cstheme="majorBidi"/>
      <w:b/>
      <w:iCs/>
      <w:color w:val="34858C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E4866"/>
    <w:pPr>
      <w:keepNext/>
      <w:keepLines/>
      <w:numPr>
        <w:ilvl w:val="4"/>
        <w:numId w:val="11"/>
      </w:numPr>
      <w:spacing w:before="80" w:after="40"/>
      <w:ind w:left="851" w:hanging="851"/>
      <w:outlineLvl w:val="4"/>
    </w:pPr>
    <w:rPr>
      <w:rFonts w:ascii="Figtree Medium" w:hAnsi="Figtree Medium"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361B6"/>
    <w:pPr>
      <w:keepNext/>
      <w:keepLines/>
      <w:numPr>
        <w:ilvl w:val="5"/>
        <w:numId w:val="1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1B6"/>
    <w:pPr>
      <w:keepNext/>
      <w:keepLines/>
      <w:numPr>
        <w:ilvl w:val="6"/>
        <w:numId w:val="1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1B6"/>
    <w:pPr>
      <w:keepNext/>
      <w:keepLines/>
      <w:numPr>
        <w:ilvl w:val="7"/>
        <w:numId w:val="1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1B6"/>
    <w:pPr>
      <w:keepNext/>
      <w:keepLines/>
      <w:numPr>
        <w:ilvl w:val="8"/>
        <w:numId w:val="1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7661F"/>
    <w:rPr>
      <w:rFonts w:ascii="Figtree ExtraBold" w:hAnsi="Figtree ExtraBold" w:eastAsiaTheme="majorEastAsia" w:cstheme="majorBidi"/>
      <w:b/>
      <w:color w:val="000000" w:themeColor="text1"/>
      <w:sz w:val="5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7661F"/>
    <w:rPr>
      <w:rFonts w:ascii="Figtree" w:hAnsi="Figtree" w:eastAsiaTheme="majorEastAsia" w:cstheme="majorBidi"/>
      <w:b/>
      <w:color w:val="243A5E" w:themeColor="accent2"/>
      <w:sz w:val="36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7661F"/>
    <w:rPr>
      <w:rFonts w:ascii="Figtree SemiBold" w:hAnsi="Figtree SemiBold" w:eastAsiaTheme="majorEastAsia" w:cstheme="majorBidi"/>
      <w:b/>
      <w:color w:val="1D69F3" w:themeColor="accent1"/>
      <w:sz w:val="32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6115FE"/>
    <w:rPr>
      <w:rFonts w:ascii="Figtree SemiBold" w:hAnsi="Figtree SemiBold" w:eastAsiaTheme="majorEastAsia" w:cstheme="majorBidi"/>
      <w:b/>
      <w:iCs/>
      <w:color w:val="34858C" w:themeColor="accent3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rsid w:val="007E4866"/>
    <w:rPr>
      <w:rFonts w:ascii="Figtree Medium" w:hAnsi="Figtree Medium" w:eastAsiaTheme="majorEastAsia" w:cstheme="majorBidi"/>
      <w:color w:val="000000" w:themeColor="text1"/>
    </w:rPr>
  </w:style>
  <w:style w:type="character" w:styleId="Heading6Char" w:customStyle="1">
    <w:name w:val="Heading 6 Char"/>
    <w:basedOn w:val="DefaultParagraphFont"/>
    <w:link w:val="Heading6"/>
    <w:uiPriority w:val="9"/>
    <w:rsid w:val="00B361B6"/>
    <w:rPr>
      <w:rFonts w:ascii="Montserrat" w:hAnsi="Montserrat" w:eastAsiaTheme="majorEastAsia" w:cstheme="majorBidi"/>
      <w:b w:val="0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361B6"/>
    <w:rPr>
      <w:rFonts w:ascii="Montserrat" w:hAnsi="Montserrat" w:eastAsiaTheme="majorEastAsia" w:cstheme="majorBidi"/>
      <w:b w:val="0"/>
      <w:i w:val="0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361B6"/>
    <w:rPr>
      <w:rFonts w:ascii="Montserrat" w:hAnsi="Montserrat" w:eastAsiaTheme="majorEastAsia" w:cstheme="majorBidi"/>
      <w:b w:val="0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361B6"/>
    <w:rPr>
      <w:rFonts w:ascii="Montserrat" w:hAnsi="Montserrat" w:eastAsiaTheme="majorEastAsia" w:cstheme="majorBidi"/>
      <w:b w:val="0"/>
      <w:i w:val="0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26"/>
    <w:qFormat/>
    <w:rsid w:val="006115FE"/>
    <w:pPr>
      <w:spacing w:after="80" w:line="240" w:lineRule="auto"/>
      <w:contextualSpacing/>
    </w:pPr>
    <w:rPr>
      <w:rFonts w:ascii="Figtree ExtraBold" w:hAnsi="Figtree ExtraBold" w:eastAsiaTheme="majorEastAsia" w:cstheme="majorBidi"/>
      <w:b/>
      <w:color w:val="FFFFFF" w:themeColor="background1"/>
      <w:spacing w:val="-10"/>
      <w:kern w:val="28"/>
      <w:sz w:val="96"/>
      <w:szCs w:val="56"/>
    </w:rPr>
  </w:style>
  <w:style w:type="character" w:styleId="TitleChar" w:customStyle="1">
    <w:name w:val="Title Char"/>
    <w:basedOn w:val="DefaultParagraphFont"/>
    <w:link w:val="Title"/>
    <w:uiPriority w:val="26"/>
    <w:rsid w:val="006115FE"/>
    <w:rPr>
      <w:rFonts w:ascii="Figtree ExtraBold" w:hAnsi="Figtree ExtraBold" w:eastAsiaTheme="majorEastAsia" w:cstheme="majorBidi"/>
      <w:b/>
      <w:color w:val="FFFFFF" w:themeColor="background1"/>
      <w:spacing w:val="-10"/>
      <w:kern w:val="28"/>
      <w:sz w:val="9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5FE"/>
    <w:pPr>
      <w:numPr>
        <w:ilvl w:val="1"/>
      </w:numPr>
    </w:pPr>
    <w:rPr>
      <w:rFonts w:ascii="Figtree SemiBold" w:hAnsi="Figtree SemiBold" w:eastAsiaTheme="majorEastAsia" w:cstheme="majorBidi"/>
      <w:b/>
      <w:color w:val="FFFFFF" w:themeColor="background1"/>
      <w:spacing w:val="15"/>
      <w:sz w:val="4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115FE"/>
    <w:rPr>
      <w:rFonts w:ascii="Figtree SemiBold" w:hAnsi="Figtree SemiBold" w:eastAsiaTheme="majorEastAsia" w:cstheme="majorBidi"/>
      <w:b/>
      <w:color w:val="FFFFFF" w:themeColor="background1"/>
      <w:spacing w:val="15"/>
      <w:sz w:val="4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5FE"/>
    <w:pPr>
      <w:spacing w:before="160"/>
      <w:jc w:val="center"/>
    </w:pPr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6115FE"/>
    <w:rPr>
      <w:rFonts w:asciiTheme="majorHAnsi" w:hAnsiTheme="majorHAnsi"/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36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F54"/>
    <w:rPr>
      <w:rFonts w:ascii="Montserrat" w:hAnsi="Montserrat"/>
      <w:b/>
      <w:i/>
      <w:iCs/>
      <w:color w:val="243A5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5FE"/>
    <w:pPr>
      <w:pBdr>
        <w:top w:val="single" w:color="0A4AC1" w:themeColor="accent1" w:themeShade="BF" w:sz="4" w:space="10"/>
        <w:bottom w:val="single" w:color="0A4AC1" w:themeColor="accent1" w:themeShade="BF" w:sz="4" w:space="10"/>
      </w:pBdr>
      <w:spacing w:before="360" w:after="360"/>
      <w:ind w:left="864" w:right="864"/>
      <w:jc w:val="center"/>
    </w:pPr>
    <w:rPr>
      <w:i/>
      <w:iCs/>
      <w:color w:val="1A2B46" w:themeColor="text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15FE"/>
    <w:rPr>
      <w:rFonts w:asciiTheme="majorHAnsi" w:hAnsiTheme="majorHAnsi"/>
      <w:i/>
      <w:iCs/>
      <w:color w:val="1A2B46" w:themeColor="text2"/>
    </w:rPr>
  </w:style>
  <w:style w:type="character" w:styleId="IntenseReference">
    <w:name w:val="Intense Reference"/>
    <w:basedOn w:val="DefaultParagraphFont"/>
    <w:uiPriority w:val="32"/>
    <w:qFormat/>
    <w:rsid w:val="006115FE"/>
    <w:rPr>
      <w:rFonts w:asciiTheme="minorHAnsi" w:hAnsiTheme="minorHAnsi"/>
      <w:b/>
      <w:bCs/>
      <w:i w:val="0"/>
      <w:smallCaps/>
      <w:color w:val="1D69F3" w:themeColor="accent1"/>
      <w:spacing w:val="5"/>
    </w:rPr>
  </w:style>
  <w:style w:type="character" w:styleId="SubtleEmphasis">
    <w:name w:val="Subtle Emphasis"/>
    <w:basedOn w:val="DefaultParagraphFont"/>
    <w:uiPriority w:val="19"/>
    <w:qFormat/>
    <w:rsid w:val="006115FE"/>
    <w:rPr>
      <w:rFonts w:ascii="Montserrat" w:hAnsi="Montserrat"/>
      <w:b w:val="0"/>
      <w:i/>
      <w:iCs/>
      <w:color w:val="34858C" w:themeColor="accent3"/>
    </w:rPr>
  </w:style>
  <w:style w:type="character" w:styleId="Emphasis">
    <w:name w:val="Emphasis"/>
    <w:basedOn w:val="DefaultParagraphFont"/>
    <w:uiPriority w:val="20"/>
    <w:qFormat/>
    <w:rsid w:val="00B80F54"/>
    <w:rPr>
      <w:rFonts w:ascii="Montserrat" w:hAnsi="Montserrat"/>
      <w:b w:val="0"/>
      <w:i/>
      <w:iCs/>
      <w:color w:val="243A5E" w:themeColor="accent2"/>
    </w:rPr>
  </w:style>
  <w:style w:type="character" w:styleId="Strong">
    <w:name w:val="Strong"/>
    <w:basedOn w:val="DefaultParagraphFont"/>
    <w:uiPriority w:val="22"/>
    <w:qFormat/>
    <w:rsid w:val="00B80F54"/>
    <w:rPr>
      <w:rFonts w:ascii="Montserrat" w:hAnsi="Montserrat"/>
      <w:b/>
      <w:bCs/>
      <w:i w:val="0"/>
    </w:rPr>
  </w:style>
  <w:style w:type="character" w:styleId="SubtleReference">
    <w:name w:val="Subtle Reference"/>
    <w:basedOn w:val="DefaultParagraphFont"/>
    <w:uiPriority w:val="31"/>
    <w:qFormat/>
    <w:rsid w:val="006115FE"/>
    <w:rPr>
      <w:rFonts w:asciiTheme="minorHAnsi" w:hAnsiTheme="minorHAnsi"/>
      <w:b w:val="0"/>
      <w:i w:val="0"/>
      <w:smallCaps/>
      <w:color w:val="1A2B46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0000"/>
    <w:pPr>
      <w:spacing w:after="200" w:line="240" w:lineRule="auto"/>
      <w:jc w:val="center"/>
    </w:pPr>
    <w:rPr>
      <w:i/>
      <w:iCs/>
      <w:color w:val="1A2B46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97661F"/>
    <w:pPr>
      <w:spacing w:after="100"/>
    </w:pPr>
    <w:rPr>
      <w:rFonts w:asciiTheme="majorHAnsi" w:hAnsiTheme="majorHAnsi"/>
      <w:color w:val="1A2B46" w:themeColor="text2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6115FE"/>
    <w:pPr>
      <w:spacing w:after="100"/>
      <w:ind w:left="240"/>
    </w:pPr>
    <w:rPr>
      <w:rFonts w:asciiTheme="majorHAnsi" w:hAnsiTheme="majorHAnsi"/>
      <w:color w:val="0A4AC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6115FE"/>
    <w:pPr>
      <w:spacing w:after="100"/>
      <w:ind w:left="480"/>
    </w:pPr>
    <w:rPr>
      <w:rFonts w:asciiTheme="majorHAnsi" w:hAnsiTheme="majorHAnsi"/>
      <w:color w:val="000000" w:themeColor="text1"/>
      <w:sz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115FE"/>
    <w:pPr>
      <w:spacing w:after="100"/>
      <w:ind w:left="720"/>
    </w:pPr>
    <w:rPr>
      <w:rFonts w:asciiTheme="majorHAnsi" w:hAnsiTheme="majorHAnsi"/>
      <w:sz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115FE"/>
    <w:pPr>
      <w:spacing w:after="100"/>
      <w:ind w:left="960"/>
    </w:pPr>
    <w:rPr>
      <w:rFonts w:asciiTheme="majorHAnsi" w:hAnsiTheme="majorHAnsi"/>
      <w:sz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115FE"/>
    <w:pPr>
      <w:spacing w:after="100"/>
      <w:ind w:left="1200"/>
    </w:pPr>
    <w:rPr>
      <w:rFonts w:asciiTheme="majorHAnsi" w:hAnsiTheme="majorHAnsi"/>
      <w:sz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115FE"/>
    <w:pPr>
      <w:spacing w:after="100"/>
      <w:ind w:left="1440"/>
    </w:pPr>
    <w:rPr>
      <w:rFonts w:asciiTheme="majorHAnsi" w:hAnsiTheme="majorHAnsi"/>
      <w:sz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115FE"/>
    <w:pPr>
      <w:spacing w:after="100"/>
      <w:ind w:left="1680"/>
    </w:pPr>
    <w:rPr>
      <w:rFonts w:asciiTheme="majorHAnsi" w:hAnsiTheme="majorHAnsi"/>
      <w:sz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115FE"/>
    <w:pPr>
      <w:spacing w:after="100"/>
      <w:ind w:left="1920"/>
    </w:pPr>
    <w:rPr>
      <w:rFonts w:asciiTheme="majorHAnsi" w:hAnsiTheme="majorHAnsi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97661F"/>
    <w:pPr>
      <w:numPr>
        <w:numId w:val="0"/>
      </w:numPr>
      <w:spacing w:before="240" w:after="0"/>
      <w:outlineLvl w:val="9"/>
    </w:pPr>
    <w:rPr>
      <w:color w:val="1D69F3" w:themeColor="accent1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000"/>
    <w:pPr>
      <w:spacing w:after="0" w:line="240" w:lineRule="auto"/>
    </w:pPr>
    <w:rPr>
      <w:rFonts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B0000"/>
    <w:rPr>
      <w:rFonts w:ascii="Montserrat" w:hAnsi="Montserrat" w:cs="Times New Roman"/>
      <w:b w:val="0"/>
      <w:i w:val="0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7B0000"/>
    <w:pPr>
      <w:pBdr>
        <w:top w:val="single" w:color="1D69F3" w:themeColor="accent1" w:sz="2" w:space="10"/>
        <w:left w:val="single" w:color="1D69F3" w:themeColor="accent1" w:sz="2" w:space="10"/>
        <w:bottom w:val="single" w:color="1D69F3" w:themeColor="accent1" w:sz="2" w:space="10"/>
        <w:right w:val="single" w:color="1D69F3" w:themeColor="accent1" w:sz="2" w:space="10"/>
      </w:pBdr>
      <w:ind w:left="1152" w:right="1152"/>
    </w:pPr>
    <w:rPr>
      <w:rFonts w:eastAsiaTheme="minorEastAsia"/>
      <w:i/>
      <w:iCs/>
      <w:color w:val="1D69F3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B0000"/>
    <w:pPr>
      <w:spacing w:after="0" w:line="240" w:lineRule="auto"/>
    </w:pPr>
    <w:rPr>
      <w:sz w:val="26"/>
      <w:szCs w:val="2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7B0000"/>
    <w:rPr>
      <w:rFonts w:ascii="Montserrat" w:hAnsi="Montserrat"/>
      <w:b w:val="0"/>
      <w:i w:val="0"/>
      <w:sz w:val="26"/>
      <w:szCs w:val="26"/>
    </w:rPr>
  </w:style>
  <w:style w:type="paragraph" w:styleId="EnvelopeAddress">
    <w:name w:val="envelope address"/>
    <w:basedOn w:val="Normal"/>
    <w:uiPriority w:val="99"/>
    <w:semiHidden/>
    <w:unhideWhenUsed/>
    <w:rsid w:val="007B0000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7B0000"/>
    <w:pPr>
      <w:spacing w:after="0" w:line="240" w:lineRule="auto"/>
    </w:pPr>
    <w:rPr>
      <w:rFonts w:eastAsiaTheme="majorEastAsia" w:cstheme="majorBidi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0000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115FE"/>
    <w:rPr>
      <w:rFonts w:ascii="Figtree ExtraBold" w:hAnsi="Figtree ExtraBold" w:eastAsiaTheme="majorEastAsia" w:cstheme="majorBidi"/>
      <w:b/>
      <w:bCs/>
    </w:rPr>
  </w:style>
  <w:style w:type="paragraph" w:styleId="TOAHeading">
    <w:name w:val="toa heading"/>
    <w:basedOn w:val="Normal"/>
    <w:next w:val="Normal"/>
    <w:uiPriority w:val="99"/>
    <w:semiHidden/>
    <w:unhideWhenUsed/>
    <w:rsid w:val="006115FE"/>
    <w:pPr>
      <w:spacing w:before="120"/>
    </w:pPr>
    <w:rPr>
      <w:rFonts w:ascii="Figtree ExtraBold" w:hAnsi="Figtree ExtraBold" w:eastAsiaTheme="majorEastAsia" w:cstheme="majorBidi"/>
      <w:b/>
      <w:bCs/>
    </w:rPr>
  </w:style>
  <w:style w:type="paragraph" w:styleId="ListBullet">
    <w:name w:val="List Bullet"/>
    <w:basedOn w:val="Normal"/>
    <w:uiPriority w:val="99"/>
    <w:unhideWhenUsed/>
    <w:rsid w:val="00B206B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B206B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B206B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B206B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B206B9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B206B9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B206B9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B206B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B206B9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B206B9"/>
    <w:pPr>
      <w:numPr>
        <w:numId w:val="10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B206B9"/>
    <w:rPr>
      <w:rFonts w:asciiTheme="majorHAnsi" w:hAnsiTheme="majorHAnsi"/>
      <w:color w:val="0078D4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06B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206B9"/>
    <w:rPr>
      <w:rFonts w:ascii="Montserrat" w:hAnsi="Montserrat"/>
      <w:b w:val="0"/>
      <w:i w:val="0"/>
    </w:rPr>
  </w:style>
  <w:style w:type="paragraph" w:styleId="Footer">
    <w:name w:val="footer"/>
    <w:basedOn w:val="Normal"/>
    <w:link w:val="FooterChar"/>
    <w:uiPriority w:val="99"/>
    <w:unhideWhenUsed/>
    <w:rsid w:val="00B206B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206B9"/>
    <w:rPr>
      <w:rFonts w:ascii="Montserrat" w:hAnsi="Montserrat"/>
      <w:b w:val="0"/>
      <w:i w:val="0"/>
    </w:rPr>
  </w:style>
  <w:style w:type="character" w:styleId="PageNumber">
    <w:name w:val="page number"/>
    <w:basedOn w:val="DefaultParagraphFont"/>
    <w:uiPriority w:val="99"/>
    <w:semiHidden/>
    <w:unhideWhenUsed/>
    <w:rsid w:val="00B206B9"/>
    <w:rPr>
      <w:rFonts w:ascii="Montserrat" w:hAnsi="Montserrat"/>
      <w:b w:val="0"/>
      <w:i w:val="0"/>
    </w:rPr>
  </w:style>
  <w:style w:type="table" w:styleId="TableGrid">
    <w:name w:val="Table Grid"/>
    <w:basedOn w:val="TableNormal"/>
    <w:uiPriority w:val="39"/>
    <w:rsid w:val="001E490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4-Accent1">
    <w:name w:val="List Table 4 Accent 1"/>
    <w:aliases w:val="AccelerateTech Table"/>
    <w:basedOn w:val="TableNormal"/>
    <w:uiPriority w:val="49"/>
    <w:rsid w:val="00784DA4"/>
    <w:pPr>
      <w:spacing w:after="0" w:line="240" w:lineRule="auto"/>
    </w:pPr>
    <w:tblPr>
      <w:tblStyleRowBandSize w:val="1"/>
      <w:tblStyleColBandSize w:val="1"/>
      <w:tblBorders>
        <w:insideH w:val="single" w:color="77A4F7" w:themeColor="accent1" w:themeTint="99" w:sz="4" w:space="0"/>
      </w:tblBorders>
    </w:tblPr>
    <w:tblStylePr w:type="firstRow">
      <w:rPr>
        <w:rFonts w:ascii="Figtree" w:hAnsi="Figtree"/>
        <w:b/>
        <w:bCs/>
        <w:i w:val="0"/>
        <w:color w:val="FFFFFF" w:themeColor="background1"/>
        <w:sz w:val="24"/>
      </w:rPr>
      <w:tblPr/>
      <w:tcPr>
        <w:shd w:val="clear" w:color="auto" w:fill="1A2B46" w:themeFill="text2"/>
      </w:tcPr>
    </w:tblStylePr>
    <w:tblStylePr w:type="lastRow">
      <w:rPr>
        <w:b w:val="0"/>
        <w:bCs/>
      </w:rPr>
      <w:tblPr/>
      <w:tcPr>
        <w:tcBorders>
          <w:top w:val="double" w:color="77A4F7" w:themeColor="accent1" w:themeTint="99" w:sz="4" w:space="0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styleId="NoSpacing">
    <w:name w:val="No Spacing"/>
    <w:link w:val="NoSpacingChar"/>
    <w:uiPriority w:val="1"/>
    <w:qFormat/>
    <w:rsid w:val="00BD589B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BD589B"/>
    <w:rPr>
      <w:rFonts w:asciiTheme="majorHAnsi" w:hAnsiTheme="majorHAnsi" w:eastAsiaTheme="minorEastAsia"/>
      <w:kern w:val="0"/>
      <w:sz w:val="22"/>
      <w:szCs w:val="22"/>
      <w:lang w:val="en-US" w:eastAsia="zh-CN"/>
      <w14:ligatures w14:val="none"/>
    </w:rPr>
  </w:style>
  <w:style w:type="numbering" w:styleId="CurrentList1" w:customStyle="1">
    <w:name w:val="Current List1"/>
    <w:uiPriority w:val="99"/>
    <w:rsid w:val="0097661F"/>
    <w:pPr>
      <w:numPr>
        <w:numId w:val="12"/>
      </w:numPr>
    </w:pPr>
  </w:style>
  <w:style w:type="paragraph" w:styleId="Heading1-Nonumber" w:customStyle="1">
    <w:name w:val="Heading 1 - No number"/>
    <w:basedOn w:val="Heading1"/>
    <w:qFormat/>
    <w:rsid w:val="0097661F"/>
    <w:pPr>
      <w:numPr>
        <w:numId w:val="0"/>
      </w:numPr>
    </w:pPr>
  </w:style>
  <w:style w:type="numbering" w:styleId="CurrentList2" w:customStyle="1">
    <w:name w:val="Current List2"/>
    <w:uiPriority w:val="99"/>
    <w:rsid w:val="0097661F"/>
    <w:pPr>
      <w:numPr>
        <w:numId w:val="13"/>
      </w:numPr>
    </w:pPr>
  </w:style>
  <w:style w:type="paragraph" w:styleId="Heading2-Nonumber" w:customStyle="1">
    <w:name w:val="Heading 2 - No number"/>
    <w:basedOn w:val="Heading2"/>
    <w:qFormat/>
    <w:rsid w:val="0097661F"/>
    <w:pPr>
      <w:numPr>
        <w:ilvl w:val="0"/>
        <w:numId w:val="0"/>
      </w:numPr>
    </w:pPr>
  </w:style>
  <w:style w:type="numbering" w:styleId="CurrentList3" w:customStyle="1">
    <w:name w:val="Current List3"/>
    <w:uiPriority w:val="99"/>
    <w:rsid w:val="0097661F"/>
    <w:pPr>
      <w:numPr>
        <w:numId w:val="14"/>
      </w:numPr>
    </w:pPr>
  </w:style>
  <w:style w:type="paragraph" w:styleId="Heading3-Nonumber" w:customStyle="1">
    <w:name w:val="Heading 3 - No number"/>
    <w:basedOn w:val="Heading3"/>
    <w:qFormat/>
    <w:rsid w:val="0097661F"/>
    <w:pPr>
      <w:numPr>
        <w:ilvl w:val="0"/>
        <w:numId w:val="0"/>
      </w:numPr>
    </w:pPr>
  </w:style>
  <w:style w:type="numbering" w:styleId="CurrentList4" w:customStyle="1">
    <w:name w:val="Current List4"/>
    <w:uiPriority w:val="99"/>
    <w:rsid w:val="0097661F"/>
    <w:pPr>
      <w:numPr>
        <w:numId w:val="15"/>
      </w:numPr>
    </w:pPr>
  </w:style>
  <w:style w:type="paragraph" w:styleId="Heading4-Nonumber" w:customStyle="1">
    <w:name w:val="Heading 4 - No number"/>
    <w:basedOn w:val="Heading4"/>
    <w:qFormat/>
    <w:rsid w:val="0097661F"/>
    <w:pPr>
      <w:numPr>
        <w:ilvl w:val="0"/>
        <w:numId w:val="0"/>
      </w:numPr>
    </w:pPr>
  </w:style>
  <w:style w:type="numbering" w:styleId="CurrentList5" w:customStyle="1">
    <w:name w:val="Current List5"/>
    <w:uiPriority w:val="99"/>
    <w:rsid w:val="0097661F"/>
    <w:pPr>
      <w:numPr>
        <w:numId w:val="16"/>
      </w:numPr>
    </w:pPr>
  </w:style>
  <w:style w:type="paragraph" w:styleId="Heading5-Nonumber" w:customStyle="1">
    <w:name w:val="Heading 5 - No number"/>
    <w:basedOn w:val="Heading5"/>
    <w:qFormat/>
    <w:rsid w:val="0097661F"/>
    <w:pPr>
      <w:numPr>
        <w:ilvl w:val="0"/>
        <w:numId w:val="0"/>
      </w:numPr>
    </w:pPr>
  </w:style>
  <w:style w:type="numbering" w:styleId="CurrentList6" w:customStyle="1">
    <w:name w:val="Current List6"/>
    <w:uiPriority w:val="99"/>
    <w:rsid w:val="0097661F"/>
    <w:pPr>
      <w:numPr>
        <w:numId w:val="17"/>
      </w:numPr>
    </w:pPr>
  </w:style>
  <w:style w:type="paragraph" w:styleId="Heading6-Nonumber" w:customStyle="1">
    <w:name w:val="Heading 6 - No number"/>
    <w:basedOn w:val="Heading6"/>
    <w:qFormat/>
    <w:rsid w:val="0097661F"/>
    <w:pPr>
      <w:numPr>
        <w:ilvl w:val="0"/>
        <w:numId w:val="0"/>
      </w:numPr>
    </w:pPr>
  </w:style>
  <w:style w:type="numbering" w:styleId="CurrentList7" w:customStyle="1">
    <w:name w:val="Current List7"/>
    <w:uiPriority w:val="99"/>
    <w:rsid w:val="0097661F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sv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jpg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ylerkennedy/Desktop/AccelerateTech%20%20Basic%20Word%20Template%20-%20Cover.dotx" TargetMode="External"/></Relationships>
</file>

<file path=word/theme/theme1.xml><?xml version="1.0" encoding="utf-8"?>
<a:theme xmlns:a="http://schemas.openxmlformats.org/drawingml/2006/main" xmlns:thm15="http://schemas.microsoft.com/office/thememl/2012/main" name="Accelerate 2026 - Figtree">
  <a:themeElements>
    <a:clrScheme name="Accelerate 2026">
      <a:dk1>
        <a:srgbClr val="000000"/>
      </a:dk1>
      <a:lt1>
        <a:srgbClr val="FFFFFF"/>
      </a:lt1>
      <a:dk2>
        <a:srgbClr val="1A2B46"/>
      </a:dk2>
      <a:lt2>
        <a:srgbClr val="E6E6E6"/>
      </a:lt2>
      <a:accent1>
        <a:srgbClr val="1D69F3"/>
      </a:accent1>
      <a:accent2>
        <a:srgbClr val="243A5E"/>
      </a:accent2>
      <a:accent3>
        <a:srgbClr val="34858C"/>
      </a:accent3>
      <a:accent4>
        <a:srgbClr val="DAFDBA"/>
      </a:accent4>
      <a:accent5>
        <a:srgbClr val="6BE1B8"/>
      </a:accent5>
      <a:accent6>
        <a:srgbClr val="ABF8FF"/>
      </a:accent6>
      <a:hlink>
        <a:srgbClr val="0078D4"/>
      </a:hlink>
      <a:folHlink>
        <a:srgbClr val="0078D4"/>
      </a:folHlink>
    </a:clrScheme>
    <a:fontScheme name="Figtree">
      <a:majorFont>
        <a:latin typeface="Figtree"/>
        <a:ea typeface=""/>
        <a:cs typeface=""/>
      </a:majorFont>
      <a:minorFont>
        <a:latin typeface="Figtree"/>
        <a:ea typeface=""/>
        <a:cs typeface=""/>
      </a:minorFont>
    </a:fontScheme>
    <a:fmtScheme name="Coutur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chemeClr val="accent1"/>
        </a:solidFill>
        <a:ln>
          <a:noFill/>
          <a:headEnd type="none" w="med" len="med"/>
          <a:tailEnd type="none" w="med" len="med"/>
        </a:ln>
        <a:effectLst/>
      </a:spPr>
      <a:bodyPr rot="0" spcFirstLastPara="0" vertOverflow="overflow" horzOverflow="overflow" vert="horz" wrap="square" lIns="182880" tIns="146304" rIns="182880" bIns="146304" numCol="1" spcCol="0" rtlCol="0" fromWordArt="0" anchor="t" anchorCtr="0" forceAA="0" compatLnSpc="1">
        <a:prstTxWarp prst="textNoShape">
          <a:avLst/>
        </a:prstTxWarp>
        <a:noAutofit/>
      </a:bodyPr>
      <a:lstStyle>
        <a:defPPr algn="l" defTabSz="932472" fontAlgn="base">
          <a:spcBef>
            <a:spcPct val="0"/>
          </a:spcBef>
          <a:spcAft>
            <a:spcPct val="0"/>
          </a:spcAft>
          <a:defRPr sz="2000" dirty="0" err="1" smtClean="0">
            <a:gradFill>
              <a:gsLst>
                <a:gs pos="0">
                  <a:srgbClr val="FFFFFF"/>
                </a:gs>
                <a:gs pos="100000">
                  <a:srgbClr val="FFFFFF"/>
                </a:gs>
              </a:gsLst>
              <a:lin ang="5400000" scaled="0"/>
            </a:gradFill>
            <a:ea typeface="Segoe UI" pitchFamily="34" charset="0"/>
            <a:cs typeface="Segoe UI" pitchFamily="34" charset="0"/>
          </a:defRPr>
        </a:defPPr>
      </a:lstStyle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spDef>
    <a:lnDef>
      <a:spPr>
        <a:ln w="6350">
          <a:solidFill>
            <a:schemeClr val="bg1">
              <a:lumMod val="65000"/>
            </a:schemeClr>
          </a:solidFill>
          <a:headEnd type="none" w="lg" len="med"/>
          <a:tailEnd type="none" w="lg" len="med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algn="l">
          <a:defRPr sz="2000" dirty="0" err="1" smtClean="0">
            <a:gradFill>
              <a:gsLst>
                <a:gs pos="2917">
                  <a:schemeClr val="tx1"/>
                </a:gs>
                <a:gs pos="30000">
                  <a:schemeClr val="tx1"/>
                </a:gs>
              </a:gsLst>
              <a:lin ang="5400000" scaled="0"/>
            </a:gra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Accelerate 2026 - Figtree" id="{20B9C297-97AE-B84D-BC22-357AE0D340BF}" vid="{F21951B6-DEC3-E54E-968A-F833CA35BA9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c2f9ab3b36a40d6a716f9be397866d9 xmlns="f3a98b4d-ddce-441b-8438-c0b846ecae94">
      <Terms xmlns="http://schemas.microsoft.com/office/infopath/2007/PartnerControls"/>
    </kc2f9ab3b36a40d6a716f9be397866d9>
    <j65987de84fb4e66a8a31d44ec12f2b3 xmlns="f3a98b4d-ddce-441b-8438-c0b846ecae94">
      <Terms xmlns="http://schemas.microsoft.com/office/infopath/2007/PartnerControls"/>
    </j65987de84fb4e66a8a31d44ec12f2b3>
    <TaxCatchAll xmlns="f3a98b4d-ddce-441b-8438-c0b846ecae94" xsi:nil="true"/>
    <bb25aee2665344f49731ca4a7fc7450b xmlns="f3a98b4d-ddce-441b-8438-c0b846ecae94">
      <Terms xmlns="http://schemas.microsoft.com/office/infopath/2007/PartnerControls"/>
    </bb25aee2665344f49731ca4a7fc7450b>
    <jb51e4974cc84e9389cc047b25f1e3d4 xmlns="f3a98b4d-ddce-441b-8438-c0b846ecae94">
      <Terms xmlns="http://schemas.microsoft.com/office/infopath/2007/PartnerControls"/>
    </jb51e4974cc84e9389cc047b25f1e3d4>
    <ic63343c06b0418abf11749e36ee32c4 xmlns="f3a98b4d-ddce-441b-8438-c0b846ecae94">
      <Terms xmlns="http://schemas.microsoft.com/office/infopath/2007/PartnerControls"/>
    </ic63343c06b0418abf11749e36ee32c4>
    <l34a3fbe9e5c4817a31620633e720851 xmlns="f3a98b4d-ddce-441b-8438-c0b846ecae94">
      <Terms xmlns="http://schemas.microsoft.com/office/infopath/2007/PartnerControls"/>
    </l34a3fbe9e5c4817a31620633e720851>
    <DocumentCategory xmlns="2ad26c44-56d7-41d4-832a-d986c2cb7bf7">Sales</DocumentCategory>
    <BusinessArea xmlns="2ad26c44-56d7-41d4-832a-d986c2cb7bf7">
      <Value>Business Applications</Value>
      <Value>Local Government</Value>
      <Value>ESG</Value>
    </BusinessArea>
    <NextRevisionDate xmlns="2ad26c44-56d7-41d4-832a-d986c2cb7bf7">2025-10-01T07:00:00+00:00</NextRevisionDate>
    <AISummary xmlns="2ad26c44-56d7-41d4-832a-d986c2cb7bf7">As-built documentation template capturing the final implemented solution. Records configurations, customizations, and deployment details for client handover.</AISummary>
    <DocumentOwner xmlns="2ad26c44-56d7-41d4-832a-d986c2cb7bf7">
      <UserInfo>
        <DisplayName>James Diekman</DisplayName>
        <AccountId>21</AccountId>
        <AccountType/>
      </UserInfo>
    </DocumentOwner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57BAB67DC0B94C900B9F4AAAF84B56" ma:contentTypeVersion="9" ma:contentTypeDescription="Create a new document." ma:contentTypeScope="" ma:versionID="72081ba3377fe35527bcd6b9a5f22ed0">
  <xsd:schema xmlns:xsd="http://www.w3.org/2001/XMLSchema" xmlns:xs="http://www.w3.org/2001/XMLSchema" xmlns:p="http://schemas.microsoft.com/office/2006/metadata/properties" xmlns:ns2="f3a98b4d-ddce-441b-8438-c0b846ecae94" xmlns:ns3="2ad26c44-56d7-41d4-832a-d986c2cb7bf7" targetNamespace="http://schemas.microsoft.com/office/2006/metadata/properties" ma:root="true" ma:fieldsID="ec70451df14ab443129bf0ba2ae37288" ns2:_="" ns3:_="">
    <xsd:import namespace="f3a98b4d-ddce-441b-8438-c0b846ecae94"/>
    <xsd:import namespace="2ad26c44-56d7-41d4-832a-d986c2cb7bf7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bb25aee2665344f49731ca4a7fc7450b" minOccurs="0"/>
                <xsd:element ref="ns2:l34a3fbe9e5c4817a31620633e720851" minOccurs="0"/>
                <xsd:element ref="ns2:jb51e4974cc84e9389cc047b25f1e3d4" minOccurs="0"/>
                <xsd:element ref="ns2:ic63343c06b0418abf11749e36ee32c4" minOccurs="0"/>
                <xsd:element ref="ns2:kc2f9ab3b36a40d6a716f9be397866d9" minOccurs="0"/>
                <xsd:element ref="ns2:j65987de84fb4e66a8a31d44ec12f2b3" minOccurs="0"/>
                <xsd:element ref="ns3:DocumentCategory" minOccurs="0"/>
                <xsd:element ref="ns3:NextRevisionDate" minOccurs="0"/>
                <xsd:element ref="ns3:DocumentOwner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BusinessArea" minOccurs="0"/>
                <xsd:element ref="ns3:AISumma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a98b4d-ddce-441b-8438-c0b846ecae94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ebe63fa6-f6a1-4c18-a4ad-adc0543ef5bd}" ma:internalName="TaxCatchAll" ma:showField="CatchAllData" ma:web="cc5c376c-6b78-481c-b70c-c971b082e1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ebe63fa6-f6a1-4c18-a4ad-adc0543ef5bd}" ma:internalName="TaxCatchAllLabel" ma:readOnly="true" ma:showField="CatchAllDataLabel" ma:web="cc5c376c-6b78-481c-b70c-c971b082e1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b25aee2665344f49731ca4a7fc7450b" ma:index="10" nillable="true" ma:taxonomy="true" ma:internalName="bb25aee2665344f49731ca4a7fc7450b" ma:taxonomyFieldName="Organisaton_x0020__x002d__x0020_Dept_x002e_" ma:displayName="Department (Accelerate)" ma:fieldId="{bb25aee2-6653-44f4-9731-ca4a7fc7450b}" ma:taxonomyMulti="true" ma:sspId="b7b3eecb-24da-4b35-8979-85db237c26ae" ma:termSetId="d5eae003-78e8-4709-8d05-1c180de85d2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34a3fbe9e5c4817a31620633e720851" ma:index="12" nillable="true" ma:taxonomy="true" ma:internalName="l34a3fbe9e5c4817a31620633e720851" ma:taxonomyFieldName="Business_x0020_Unit" ma:displayName="Business Unit" ma:default="" ma:fieldId="{534a3fbe-9e5c-4817-a316-20633e720851}" ma:taxonomyMulti="true" ma:sspId="b7b3eecb-24da-4b35-8979-85db237c26ae" ma:termSetId="d8c457ae-5809-4682-9b9f-1814c4f8716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b51e4974cc84e9389cc047b25f1e3d4" ma:index="14" nillable="true" ma:taxonomy="true" ma:internalName="jb51e4974cc84e9389cc047b25f1e3d4" ma:taxonomyFieldName="Product_x0020_Line" ma:displayName="Product Line" ma:default="" ma:fieldId="{3b51e497-4cc8-4e93-89cc-047b25f1e3d4}" ma:taxonomyMulti="true" ma:sspId="b7b3eecb-24da-4b35-8979-85db237c26ae" ma:termSetId="a066b87a-31ed-4773-a98c-2fd8e027da1d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ic63343c06b0418abf11749e36ee32c4" ma:index="16" nillable="true" ma:taxonomy="true" ma:internalName="ic63343c06b0418abf11749e36ee32c4" ma:taxonomyFieldName="Content_x0020_Category" ma:displayName="Content Category" ma:default="" ma:fieldId="{2c63343c-06b0-418a-bf11-749e36ee32c4}" ma:taxonomyMulti="true" ma:sspId="b7b3eecb-24da-4b35-8979-85db237c26ae" ma:termSetId="8805c88f-e503-4b5a-b870-eaf0b172062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c2f9ab3b36a40d6a716f9be397866d9" ma:index="18" nillable="true" ma:taxonomy="true" ma:internalName="kc2f9ab3b36a40d6a716f9be397866d9" ma:taxonomyFieldName="Knowledge_x0020_Category" ma:displayName="Knowledge Category" ma:default="" ma:fieldId="{4c2f9ab3-b36a-40d6-a716-f9be397866d9}" ma:taxonomyMulti="true" ma:sspId="b7b3eecb-24da-4b35-8979-85db237c26ae" ma:termSetId="c5ad8d58-b2e9-4b4e-b13a-c858f8b305b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65987de84fb4e66a8a31d44ec12f2b3" ma:index="20" nillable="true" ma:taxonomy="true" ma:internalName="j65987de84fb4e66a8a31d44ec12f2b3" ma:taxonomyFieldName="Technology_x0020_Category" ma:displayName="Technology Category" ma:default="" ma:fieldId="{365987de-84fb-4e66-a8a3-1d44ec12f2b3}" ma:taxonomyMulti="true" ma:sspId="b7b3eecb-24da-4b35-8979-85db237c26ae" ma:termSetId="4e8e4167-7a03-4204-97d8-4112e8d2fc5d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6c44-56d7-41d4-832a-d986c2cb7bf7" elementFormDefault="qualified">
    <xsd:import namespace="http://schemas.microsoft.com/office/2006/documentManagement/types"/>
    <xsd:import namespace="http://schemas.microsoft.com/office/infopath/2007/PartnerControls"/>
    <xsd:element name="DocumentCategory" ma:index="22" nillable="true" ma:displayName="Document Category" ma:format="Dropdown" ma:internalName="DocumentCategory">
      <xsd:simpleType>
        <xsd:restriction base="dms:Choice">
          <xsd:enumeration value="Sales"/>
          <xsd:enumeration value="Marketing"/>
          <xsd:enumeration value="Delivery"/>
          <xsd:enumeration value="Other"/>
        </xsd:restriction>
      </xsd:simpleType>
    </xsd:element>
    <xsd:element name="NextRevisionDate" ma:index="23" nillable="true" ma:displayName="Next Revision Date" ma:format="DateOnly" ma:internalName="NextRevisionDate">
      <xsd:simpleType>
        <xsd:restriction base="dms:DateTime"/>
      </xsd:simpleType>
    </xsd:element>
    <xsd:element name="DocumentOwner" ma:index="24" nillable="true" ma:displayName="Document Owner" ma:format="Dropdown" ma:list="UserInfo" ma:SharePointGroup="0" ma:internalName="Document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BusinessArea" ma:index="29" nillable="true" ma:displayName="Business Area" ma:format="Dropdown" ma:internalName="BusinessArea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siness Applications"/>
                    <xsd:enumeration value="Local Government"/>
                    <xsd:enumeration value="ESG"/>
                  </xsd:restriction>
                </xsd:simpleType>
              </xsd:element>
            </xsd:sequence>
          </xsd:extension>
        </xsd:complexContent>
      </xsd:complexType>
    </xsd:element>
    <xsd:element name="AISummary" ma:index="30" nillable="true" ma:displayName="AI Summary" ma:internalName="AI_x0020_Summary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SharedContentType xmlns="Microsoft.SharePoint.Taxonomy.ContentTypeSync" SourceId="b7b3eecb-24da-4b35-8979-85db237c26ae" ContentTypeId="0x0101" PreviousValue="false" LastSyncTimeStamp="2024-02-21T22:18:36.45Z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7A9691-D7D8-45F9-8D77-1EE3E1C77D09}">
  <ds:schemaRefs>
    <ds:schemaRef ds:uri="http://schemas.microsoft.com/office/2006/metadata/properties"/>
    <ds:schemaRef ds:uri="http://schemas.microsoft.com/office/infopath/2007/PartnerControls"/>
    <ds:schemaRef ds:uri="e84669f7-f4b5-4a0e-88f6-135a237318e5"/>
    <ds:schemaRef ds:uri="f3a98b4d-ddce-441b-8438-c0b846ecae94"/>
  </ds:schemaRefs>
</ds:datastoreItem>
</file>

<file path=customXml/itemProps2.xml><?xml version="1.0" encoding="utf-8"?>
<ds:datastoreItem xmlns:ds="http://schemas.openxmlformats.org/officeDocument/2006/customXml" ds:itemID="{4D50C865-494C-48BB-97E4-893EB68387EF}"/>
</file>

<file path=customXml/itemProps3.xml><?xml version="1.0" encoding="utf-8"?>
<ds:datastoreItem xmlns:ds="http://schemas.openxmlformats.org/officeDocument/2006/customXml" ds:itemID="{2D0C50F4-4D33-3945-A28A-0B6EE4D0537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F93FF8-352C-47A1-A03C-BBCD76F0869B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8AD7B34E-A16B-482D-A9F5-5417C9DECA9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AccelerateTech  Basic Word Template - Cover.dotx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Tyler Kennedy</dc:creator>
  <keywords/>
  <dc:description/>
  <lastModifiedBy>George Demertzis</lastModifiedBy>
  <revision>2</revision>
  <dcterms:created xsi:type="dcterms:W3CDTF">2026-04-14T05:20:00.0000000Z</dcterms:created>
  <dcterms:modified xsi:type="dcterms:W3CDTF">2026-05-11T00:47:06.6055465Z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0x0101004D57BAB67DC0B94C900B9F4AAAF84B56</vt:lpwstr>
  </property>
  <property fmtid="{D5CDD505-2E9C-101B-9397-08002B2CF9AE}" pid="3" name="Content Category">
    <vt:lpwstr/>
  </property>
  <property fmtid="{D5CDD505-2E9C-101B-9397-08002B2CF9AE}" pid="4" name="Business Unit">
    <vt:lpwstr/>
  </property>
  <property fmtid="{D5CDD505-2E9C-101B-9397-08002B2CF9AE}" pid="5" name="Product_x0020_Line">
    <vt:lpwstr/>
  </property>
  <property fmtid="{D5CDD505-2E9C-101B-9397-08002B2CF9AE}" pid="6" name="Order">
    <vt:r8>1064700</vt:r8>
  </property>
  <property fmtid="{D5CDD505-2E9C-101B-9397-08002B2CF9AE}" pid="7" name="Technology_x0020_Category">
    <vt:lpwstr/>
  </property>
  <property fmtid="{D5CDD505-2E9C-101B-9397-08002B2CF9AE}" pid="8" name="MediaServiceImageTags">
    <vt:lpwstr/>
  </property>
  <property fmtid="{D5CDD505-2E9C-101B-9397-08002B2CF9AE}" pid="9" name="xd_ProgID">
    <vt:lpwstr/>
  </property>
  <property fmtid="{D5CDD505-2E9C-101B-9397-08002B2CF9AE}" pid="10" name="Product Line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Technology Category">
    <vt:lpwstr/>
  </property>
  <property fmtid="{D5CDD505-2E9C-101B-9397-08002B2CF9AE}" pid="14" name="_ExtendedDescription">
    <vt:lpwstr/>
  </property>
  <property fmtid="{D5CDD505-2E9C-101B-9397-08002B2CF9AE}" pid="15" name="docLang">
    <vt:lpwstr>en</vt:lpwstr>
  </property>
  <property fmtid="{D5CDD505-2E9C-101B-9397-08002B2CF9AE}" pid="16" name="DesignType">
    <vt:lpwstr>Solution Concept</vt:lpwstr>
  </property>
  <property fmtid="{D5CDD505-2E9C-101B-9397-08002B2CF9AE}" pid="17" name="DocVersion">
    <vt:lpwstr>0.1</vt:lpwstr>
  </property>
  <property fmtid="{D5CDD505-2E9C-101B-9397-08002B2CF9AE}" pid="18" name="Organisaton_x0020__x002d__x0020_Dept_x002e_">
    <vt:lpwstr/>
  </property>
  <property fmtid="{D5CDD505-2E9C-101B-9397-08002B2CF9AE}" pid="19" name="xd_Signature">
    <vt:bool>false</vt:bool>
  </property>
  <property fmtid="{D5CDD505-2E9C-101B-9397-08002B2CF9AE}" pid="20" name="Organisaton - Dept.">
    <vt:lpwstr/>
  </property>
  <property fmtid="{D5CDD505-2E9C-101B-9397-08002B2CF9AE}" pid="21" name="VersionDate">
    <vt:lpwstr>19/03/2019</vt:lpwstr>
  </property>
  <property fmtid="{D5CDD505-2E9C-101B-9397-08002B2CF9AE}" pid="22" name="Business_x0020_Unit">
    <vt:lpwstr/>
  </property>
  <property fmtid="{D5CDD505-2E9C-101B-9397-08002B2CF9AE}" pid="23" name="Knowledge_x0020_Category">
    <vt:lpwstr/>
  </property>
  <property fmtid="{D5CDD505-2E9C-101B-9397-08002B2CF9AE}" pid="24" name="Content_x0020_Category">
    <vt:lpwstr/>
  </property>
  <property fmtid="{D5CDD505-2E9C-101B-9397-08002B2CF9AE}" pid="25" name="TriggerFlowInfo">
    <vt:lpwstr/>
  </property>
  <property fmtid="{D5CDD505-2E9C-101B-9397-08002B2CF9AE}" pid="26" name="Knowledge Category">
    <vt:lpwstr/>
  </property>
</Properties>
</file>